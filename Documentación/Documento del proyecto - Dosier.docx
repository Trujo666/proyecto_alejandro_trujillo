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03"/>
      </w:tblGrid>
      <w:tr w:rsidR="00087190" w:rsidRPr="00253E43" w14:paraId="423A6B2D" w14:textId="77777777" w:rsidTr="00186D37">
        <w:trPr>
          <w:trHeight w:val="6352"/>
        </w:trPr>
        <w:tc>
          <w:tcPr>
            <w:tcW w:w="6534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D86945" w:rsidRDefault="004E75F7" w:rsidP="00FF225E">
                                  <w:pPr>
                                    <w:pStyle w:val="Ttulo"/>
                                    <w:jc w:val="left"/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>
                                    <w:rPr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D86945" w:rsidRDefault="004E75F7" w:rsidP="00FF225E">
                            <w:pPr>
                              <w:pStyle w:val="Ttulo"/>
                              <w:jc w:val="left"/>
                            </w:pPr>
                            <w:r>
                              <w:rPr>
                                <w:lang w:bidi="es-ES"/>
                              </w:rPr>
                              <w:t xml:space="preserve">Aplicación para la </w:t>
                            </w:r>
                            <w:r w:rsidR="001E5C34">
                              <w:rPr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186D37">
        <w:trPr>
          <w:trHeight w:val="1477"/>
        </w:trPr>
        <w:tc>
          <w:tcPr>
            <w:tcW w:w="6534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35543B94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86D37">
                  <w:rPr>
                    <w:rStyle w:val="SubttuloCar"/>
                    <w:b/>
                    <w:lang w:bidi="es-ES"/>
                  </w:rPr>
                  <w:t>5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D8FAD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000000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46EBB09B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b/>
                  <w:bCs/>
                  <w:sz w:val="40"/>
                  <w:szCs w:val="40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186D37" w:rsidRPr="00186D37">
                  <w:rPr>
                    <w:b/>
                    <w:bCs/>
                    <w:sz w:val="40"/>
                    <w:szCs w:val="40"/>
                  </w:rPr>
                  <w:t>Alejandro Trujillo Galán</w:t>
                </w:r>
                <w:r w:rsidR="00186D37" w:rsidRPr="00186D37">
                  <w:rPr>
                    <w:b/>
                    <w:bCs/>
                    <w:sz w:val="40"/>
                    <w:szCs w:val="40"/>
                  </w:rPr>
                  <w:br/>
                </w:r>
                <w:r w:rsidR="00186D37" w:rsidRPr="00186D37">
                  <w:rPr>
                    <w:b/>
                    <w:bCs/>
                    <w:sz w:val="40"/>
                    <w:szCs w:val="40"/>
                  </w:rPr>
                  <w:br/>
                  <w:t xml:space="preserve"> </w:t>
                </w:r>
                <w:r w:rsidR="00186D37" w:rsidRPr="00186D37">
                  <w:rPr>
                    <w:b/>
                    <w:bCs/>
                    <w:sz w:val="40"/>
                    <w:szCs w:val="40"/>
                  </w:rPr>
                  <w:br/>
                </w:r>
                <w:r w:rsidR="00186D37" w:rsidRPr="00186D37">
                  <w:rPr>
                    <w:b/>
                    <w:bCs/>
                    <w:sz w:val="40"/>
                    <w:szCs w:val="40"/>
                  </w:rPr>
                  <w:br/>
                </w:r>
                <w:r w:rsidR="00186D37" w:rsidRPr="00BA5BCD">
                  <w:rPr>
                    <w:b/>
                    <w:bCs/>
                    <w:sz w:val="40"/>
                    <w:szCs w:val="40"/>
                  </w:rPr>
                  <w:t xml:space="preserve"> </w:t>
                </w:r>
                <w:r w:rsidR="00186D37" w:rsidRPr="00BA5BCD">
                  <w:rPr>
                    <w:b/>
                    <w:bCs/>
                    <w:sz w:val="40"/>
                    <w:szCs w:val="40"/>
                  </w:rPr>
                  <w:t>https://github.com/Trujo666/proyecto_alejandro_trujillo</w:t>
                </w:r>
                <w:r w:rsidR="00186D37" w:rsidRPr="00186D37">
                  <w:rPr>
                    <w:b/>
                    <w:bCs/>
                    <w:sz w:val="40"/>
                    <w:szCs w:val="40"/>
                  </w:rPr>
                  <w:br/>
                  <w:t xml:space="preserve"> 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318954C3" w:rsidR="00D077E9" w:rsidRPr="00253E43" w:rsidRDefault="00186D37" w:rsidP="00DF03CC">
      <w:pPr>
        <w:ind w:left="720" w:hanging="720"/>
      </w:pP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7C858A16">
                <wp:simplePos x="0" y="0"/>
                <wp:positionH relativeFrom="column">
                  <wp:posOffset>-743216</wp:posOffset>
                </wp:positionH>
                <wp:positionV relativeFrom="page">
                  <wp:align>top</wp:align>
                </wp:positionV>
                <wp:extent cx="7760970" cy="10699898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99898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5DEA6" id="Rectángulo 2" o:spid="_x0000_s1026" alt="rectángulo de color" style="position:absolute;margin-left:-58.5pt;margin-top:0;width:611.1pt;height:842.5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top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  <w:r w:rsidR="00724990"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990"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179F1EC3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9880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" fillcolor="white [3212]" stroked="f" strokeweight="2pt">
                <w10:wrap anchory="page"/>
              </v:rect>
            </w:pict>
          </mc:Fallback>
        </mc:AlternateContent>
      </w:r>
    </w:p>
    <w:p w14:paraId="51F55C51" w14:textId="67A0C4FC" w:rsidR="00D077E9" w:rsidRPr="00253E43" w:rsidRDefault="00186D3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1DB1D536">
            <wp:simplePos x="0" y="0"/>
            <wp:positionH relativeFrom="margin">
              <wp:align>right</wp:align>
            </wp:positionH>
            <wp:positionV relativeFrom="paragraph">
              <wp:posOffset>849541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59881D23" w14:textId="47B724AF" w:rsidR="00186D37" w:rsidRDefault="001720B0">
          <w:pPr>
            <w:pStyle w:val="TDC1"/>
            <w:rPr>
              <w:noProof/>
              <w:kern w:val="2"/>
              <w:lang w:eastAsia="es-ES"/>
              <w14:ligatures w14:val="standardContextual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99109029" w:history="1">
            <w:r w:rsidR="00186D37" w:rsidRPr="00683DE1">
              <w:rPr>
                <w:rStyle w:val="Hipervnculo"/>
                <w:noProof/>
                <w:lang w:bidi="es-ES"/>
              </w:rPr>
              <w:t>Estudio inicial de la aplicación</w:t>
            </w:r>
            <w:r w:rsidR="00186D37">
              <w:rPr>
                <w:noProof/>
                <w:webHidden/>
              </w:rPr>
              <w:tab/>
            </w:r>
            <w:r w:rsidR="00186D37">
              <w:rPr>
                <w:noProof/>
                <w:webHidden/>
              </w:rPr>
              <w:fldChar w:fldCharType="begin"/>
            </w:r>
            <w:r w:rsidR="00186D37">
              <w:rPr>
                <w:noProof/>
                <w:webHidden/>
              </w:rPr>
              <w:instrText xml:space="preserve"> PAGEREF _Toc199109029 \h </w:instrText>
            </w:r>
            <w:r w:rsidR="00186D37">
              <w:rPr>
                <w:noProof/>
                <w:webHidden/>
              </w:rPr>
            </w:r>
            <w:r w:rsidR="00186D37"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5</w:t>
            </w:r>
            <w:r w:rsidR="00186D37">
              <w:rPr>
                <w:noProof/>
                <w:webHidden/>
              </w:rPr>
              <w:fldChar w:fldCharType="end"/>
            </w:r>
          </w:hyperlink>
        </w:p>
        <w:p w14:paraId="55D2A8F9" w14:textId="05771F1A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30" w:history="1">
            <w:r w:rsidRPr="00683DE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2975" w14:textId="45E3CAE1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31" w:history="1">
            <w:r w:rsidRPr="00683DE1">
              <w:rPr>
                <w:rStyle w:val="Hipervnculo"/>
                <w:noProof/>
              </w:rPr>
              <w:t>Análisis de posibilidades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2E8B" w14:textId="253935D4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32" w:history="1">
            <w:r w:rsidRPr="00683DE1">
              <w:rPr>
                <w:rStyle w:val="Hipervnculo"/>
                <w:noProof/>
              </w:rPr>
              <w:t>Uso de una hoja Excel /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E5773" w14:textId="1992555D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33" w:history="1">
            <w:r w:rsidRPr="00683DE1">
              <w:rPr>
                <w:rStyle w:val="Hipervnculo"/>
                <w:noProof/>
              </w:rPr>
              <w:t>Uso de una Base de datos y programación de la misma (Access)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9F28" w14:textId="72CF0B27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34" w:history="1">
            <w:r w:rsidRPr="00683DE1">
              <w:rPr>
                <w:rStyle w:val="Hipervnculo"/>
                <w:noProof/>
              </w:rPr>
              <w:t>Creación de una aplicación propia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FAD34" w14:textId="6E1772D8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35" w:history="1">
            <w:r w:rsidRPr="00683DE1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47E67" w14:textId="0333EB4E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36" w:history="1">
            <w:r w:rsidRPr="00683DE1">
              <w:rPr>
                <w:rStyle w:val="Hipervnculo"/>
                <w:noProof/>
              </w:rPr>
              <w:t>Requerimientos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21F70" w14:textId="3C02B982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37" w:history="1">
            <w:r w:rsidRPr="00683DE1">
              <w:rPr>
                <w:rStyle w:val="Hipervnculo"/>
                <w:noProof/>
              </w:rPr>
              <w:t>Requerimientos software y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0CB6" w14:textId="6A74FC39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38" w:history="1">
            <w:r w:rsidRPr="00683DE1">
              <w:rPr>
                <w:rStyle w:val="Hipervnculo"/>
                <w:noProof/>
              </w:rPr>
              <w:t>Estudio de viabilidad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9A3A" w14:textId="1C47FB9D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39" w:history="1">
            <w:r w:rsidRPr="00683DE1">
              <w:rPr>
                <w:rStyle w:val="Hipervnculo"/>
                <w:noProof/>
              </w:rPr>
              <w:t>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836E" w14:textId="7614941F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40" w:history="1">
            <w:r w:rsidRPr="00683DE1">
              <w:rPr>
                <w:rStyle w:val="Hipervnculo"/>
                <w:noProof/>
              </w:rPr>
              <w:t>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8DD12" w14:textId="5FDCA9B8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41" w:history="1">
            <w:r w:rsidRPr="00683DE1">
              <w:rPr>
                <w:rStyle w:val="Hipervnculo"/>
                <w:noProof/>
              </w:rPr>
              <w:t>Operativa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A14D" w14:textId="41EE9E2E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42" w:history="1">
            <w:r w:rsidRPr="00683DE1">
              <w:rPr>
                <w:rStyle w:val="Hipervnculo"/>
                <w:noProof/>
              </w:rPr>
              <w:t>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9F5CB" w14:textId="2F1AB710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43" w:history="1">
            <w:r w:rsidRPr="00683DE1">
              <w:rPr>
                <w:rStyle w:val="Hipervnculo"/>
                <w:noProof/>
              </w:rPr>
              <w:t>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391A" w14:textId="6DC5D0E0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44" w:history="1">
            <w:r w:rsidRPr="00683DE1">
              <w:rPr>
                <w:rStyle w:val="Hipervnculo"/>
                <w:noProof/>
              </w:rPr>
              <w:t>Secuenciación de las 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5172" w14:textId="4F73FC83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45" w:history="1">
            <w:r w:rsidRPr="00683DE1">
              <w:rPr>
                <w:rStyle w:val="Hipervnculo"/>
                <w:noProof/>
              </w:rPr>
              <w:t>Planificación de recursos y tiempos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4254" w14:textId="5042ED61" w:rsidR="00186D37" w:rsidRDefault="00186D37">
          <w:pPr>
            <w:pStyle w:val="TDC1"/>
            <w:rPr>
              <w:noProof/>
              <w:kern w:val="2"/>
              <w:lang w:eastAsia="es-ES"/>
              <w14:ligatures w14:val="standardContextual"/>
            </w:rPr>
          </w:pPr>
          <w:hyperlink w:anchor="_Toc199109046" w:history="1">
            <w:r w:rsidRPr="00683DE1">
              <w:rPr>
                <w:rStyle w:val="Hipervnculo"/>
                <w:noProof/>
                <w:lang w:bidi="es-ES"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06809" w14:textId="48EB9264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47" w:history="1">
            <w:r w:rsidRPr="00683DE1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E635" w14:textId="2DAB5AB4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48" w:history="1">
            <w:r w:rsidRPr="00683DE1">
              <w:rPr>
                <w:rStyle w:val="Hipervnculo"/>
                <w:noProof/>
              </w:rPr>
              <w:t>Carga de datos (RF1 RF2)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36EE" w14:textId="61967FBD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49" w:history="1">
            <w:r w:rsidRPr="00683DE1">
              <w:rPr>
                <w:rStyle w:val="Hipervnculo"/>
                <w:noProof/>
              </w:rPr>
              <w:t>Gestión alumnos (RF3)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FA5E" w14:textId="12F6C2C0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0" w:history="1">
            <w:r w:rsidRPr="00683DE1">
              <w:rPr>
                <w:rStyle w:val="Hipervnculo"/>
                <w:noProof/>
              </w:rPr>
              <w:t>Gestión prestamos (RF4 RF6)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9A92" w14:textId="721192D9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1" w:history="1">
            <w:r w:rsidRPr="00683DE1">
              <w:rPr>
                <w:rStyle w:val="Hipervnculo"/>
                <w:noProof/>
              </w:rPr>
              <w:t>Gestión listados (RF7 RF8)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1DC9C" w14:textId="32C5BFC6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2" w:history="1">
            <w:r w:rsidRPr="00683DE1">
              <w:rPr>
                <w:rStyle w:val="Hipervnculo"/>
                <w:noProof/>
              </w:rPr>
              <w:t>Preservar los datos (RF9 RF10)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1308" w14:textId="242DCFEC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53" w:history="1">
            <w:r w:rsidRPr="00683DE1">
              <w:rPr>
                <w:rStyle w:val="Hipervnculo"/>
                <w:noProof/>
              </w:rPr>
              <w:t>Descripción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BE2E3" w14:textId="4DB8454A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4" w:history="1">
            <w:r w:rsidRPr="00683DE1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BF529" w14:textId="0ED46875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5" w:history="1">
            <w:r w:rsidRPr="00683DE1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DF70" w14:textId="7ED3ED7B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6" w:history="1">
            <w:r w:rsidRPr="00683DE1">
              <w:rPr>
                <w:rStyle w:val="Hipervnculo"/>
                <w:noProof/>
              </w:rPr>
              <w:t>Gestión de prestamos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8B6" w14:textId="7F2BEBB0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7" w:history="1">
            <w:r w:rsidRPr="00683DE1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DCAF" w14:textId="683960D3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58" w:history="1">
            <w:r w:rsidRPr="00683DE1">
              <w:rPr>
                <w:rStyle w:val="Hipervnculo"/>
                <w:noProof/>
              </w:rPr>
              <w:t>Preservar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0F2C1" w14:textId="68F49E0D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59" w:history="1">
            <w:r w:rsidRPr="00683DE1">
              <w:rPr>
                <w:rStyle w:val="Hipervnculo"/>
                <w:noProof/>
              </w:rPr>
              <w:t>Diagrama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8D09" w14:textId="06243D1B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60" w:history="1">
            <w:r w:rsidRPr="00683DE1">
              <w:rPr>
                <w:rStyle w:val="Hipervnculo"/>
                <w:noProof/>
              </w:rPr>
              <w:t>Diagrama de clases (diccionario de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87194" w14:textId="04C47605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61" w:history="1">
            <w:r w:rsidRPr="00683DE1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1667" w14:textId="42BEACA8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62" w:history="1">
            <w:r w:rsidRPr="00683DE1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4CE0" w14:textId="1F5F61FE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63" w:history="1">
            <w:r w:rsidRPr="00683DE1">
              <w:rPr>
                <w:rStyle w:val="Hipervnculo"/>
                <w:noProof/>
              </w:rPr>
              <w:t>Carga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416F2" w14:textId="75A72265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64" w:history="1">
            <w:r w:rsidRPr="00683DE1">
              <w:rPr>
                <w:rStyle w:val="Hipervnculo"/>
                <w:noProof/>
              </w:rPr>
              <w:t>Gestión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13F7F" w14:textId="4376B28F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65" w:history="1">
            <w:r w:rsidRPr="00683DE1">
              <w:rPr>
                <w:rStyle w:val="Hipervnculo"/>
                <w:noProof/>
              </w:rPr>
              <w:t>Gestión de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AF1A" w14:textId="75CA3848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66" w:history="1">
            <w:r w:rsidRPr="00683DE1">
              <w:rPr>
                <w:rStyle w:val="Hipervnculo"/>
                <w:noProof/>
              </w:rPr>
              <w:t>Gestión de listados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2242" w14:textId="0B124700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67" w:history="1">
            <w:r w:rsidRPr="00683DE1">
              <w:rPr>
                <w:rStyle w:val="Hipervnculo"/>
                <w:noProof/>
              </w:rPr>
              <w:t>Preservar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FF17" w14:textId="7BADED7F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68" w:history="1">
            <w:r w:rsidRPr="00683DE1">
              <w:rPr>
                <w:rStyle w:val="Hipervnculo"/>
                <w:noProof/>
              </w:rPr>
              <w:t>Esquema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7E947" w14:textId="0B4FD0FB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69" w:history="1">
            <w:r w:rsidRPr="00683DE1">
              <w:rPr>
                <w:rStyle w:val="Hipervnculo"/>
                <w:noProof/>
              </w:rPr>
              <w:t>Modelo relacional y 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0D0D" w14:textId="75700391" w:rsidR="00186D37" w:rsidRDefault="00186D37">
          <w:pPr>
            <w:pStyle w:val="TDC1"/>
            <w:rPr>
              <w:noProof/>
              <w:kern w:val="2"/>
              <w:lang w:eastAsia="es-ES"/>
              <w14:ligatures w14:val="standardContextual"/>
            </w:rPr>
          </w:pPr>
          <w:hyperlink w:anchor="_Toc199109070" w:history="1">
            <w:r w:rsidRPr="00683DE1">
              <w:rPr>
                <w:rStyle w:val="Hipervnculo"/>
                <w:noProof/>
              </w:rPr>
              <w:t>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A97C5" w14:textId="4385CB6B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71" w:history="1">
            <w:r w:rsidRPr="00683DE1">
              <w:rPr>
                <w:rStyle w:val="Hipervnculo"/>
                <w:noProof/>
              </w:rPr>
              <w:t>Diseño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37B5" w14:textId="7D4BBE3A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72" w:history="1">
            <w:r w:rsidRPr="00683DE1">
              <w:rPr>
                <w:rStyle w:val="Hipervnculo"/>
                <w:noProof/>
              </w:rPr>
              <w:t>Estructura de almacenamiento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FE1C" w14:textId="3705954D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73" w:history="1">
            <w:r w:rsidRPr="00683DE1">
              <w:rPr>
                <w:rStyle w:val="Hipervnculo"/>
                <w:noProof/>
              </w:rPr>
              <w:t>Diseño de procedimientos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4C78" w14:textId="0BB5F86C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74" w:history="1">
            <w:r w:rsidRPr="00683DE1">
              <w:rPr>
                <w:rStyle w:val="Hipervnculo"/>
                <w:noProof/>
              </w:rPr>
              <w:t>Configuración de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5855" w14:textId="53434618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75" w:history="1">
            <w:r w:rsidRPr="00683DE1">
              <w:rPr>
                <w:rStyle w:val="Hipervnculo"/>
                <w:noProof/>
              </w:rPr>
              <w:t>Estructura del fichero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8C53" w14:textId="277BC91F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76" w:history="1">
            <w:r w:rsidRPr="00683DE1">
              <w:rPr>
                <w:rStyle w:val="Hipervnculo"/>
                <w:noProof/>
              </w:rPr>
              <w:t>Diseño de la estructura de clases y librerías (diagrama de clases)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DFEA8" w14:textId="5FD0D9AC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77" w:history="1">
            <w:r w:rsidRPr="00683DE1">
              <w:rPr>
                <w:rStyle w:val="Hipervnculo"/>
                <w:noProof/>
              </w:rPr>
              <w:t>Diseño de la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F36D7" w14:textId="09DC571E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78" w:history="1">
            <w:r w:rsidRPr="00683DE1">
              <w:rPr>
                <w:rStyle w:val="Hipervnculo"/>
                <w:noProof/>
              </w:rPr>
              <w:t>Diseño de movimiento de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BEB5" w14:textId="4F2A42C1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79" w:history="1">
            <w:r w:rsidRPr="00683DE1">
              <w:rPr>
                <w:rStyle w:val="Hipervnculo"/>
                <w:noProof/>
              </w:rPr>
              <w:t>Diseño de las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EF1B" w14:textId="48FEDD39" w:rsidR="00186D37" w:rsidRDefault="00186D37">
          <w:pPr>
            <w:pStyle w:val="TDC1"/>
            <w:rPr>
              <w:noProof/>
              <w:kern w:val="2"/>
              <w:lang w:eastAsia="es-ES"/>
              <w14:ligatures w14:val="standardContextual"/>
            </w:rPr>
          </w:pPr>
          <w:hyperlink w:anchor="_Toc199109080" w:history="1">
            <w:r w:rsidRPr="00683DE1">
              <w:rPr>
                <w:rStyle w:val="Hipervnculo"/>
                <w:noProof/>
              </w:rPr>
              <w:t>Implementar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D857" w14:textId="7937BA38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81" w:history="1">
            <w:r w:rsidRPr="00683DE1">
              <w:rPr>
                <w:rStyle w:val="Hipervnculo"/>
                <w:noProof/>
              </w:rPr>
              <w:t>Sql de creación (MySQL)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87346" w14:textId="36DA9EB6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82" w:history="1">
            <w:r w:rsidRPr="00683DE1">
              <w:rPr>
                <w:rStyle w:val="Hipervnculo"/>
                <w:noProof/>
              </w:rPr>
              <w:t>Indicadores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B0CF5" w14:textId="4391A8E1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83" w:history="1">
            <w:r w:rsidRPr="00683DE1">
              <w:rPr>
                <w:rStyle w:val="Hipervnculo"/>
                <w:noProof/>
              </w:rPr>
              <w:t>Elaboración de una batería de pruebas para detectar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0C9D" w14:textId="541DC73F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84" w:history="1">
            <w:r w:rsidRPr="00683DE1">
              <w:rPr>
                <w:rStyle w:val="Hipervnculo"/>
                <w:noProof/>
              </w:rPr>
              <w:t>Evaluación y solución de incidencias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9B561" w14:textId="41B7D02C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85" w:history="1">
            <w:r w:rsidRPr="00683DE1">
              <w:rPr>
                <w:rStyle w:val="Hipervnculo"/>
                <w:noProof/>
              </w:rPr>
              <w:t>Evaluación y seguimiento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03BFA" w14:textId="53717B7A" w:rsidR="00186D37" w:rsidRDefault="00186D37">
          <w:pPr>
            <w:pStyle w:val="TDC1"/>
            <w:rPr>
              <w:noProof/>
              <w:kern w:val="2"/>
              <w:lang w:eastAsia="es-ES"/>
              <w14:ligatures w14:val="standardContextual"/>
            </w:rPr>
          </w:pPr>
          <w:hyperlink w:anchor="_Toc199109086" w:history="1">
            <w:r w:rsidRPr="00683DE1">
              <w:rPr>
                <w:rStyle w:val="Hipervnculo"/>
                <w:noProof/>
              </w:rPr>
              <w:t>Implantación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9DBAF" w14:textId="264858B4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87" w:history="1">
            <w:r w:rsidRPr="00683DE1">
              <w:rPr>
                <w:rStyle w:val="Hipervnculo"/>
                <w:noProof/>
              </w:rPr>
              <w:t>Plan de implantación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D97C5" w14:textId="0170AA70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88" w:history="1">
            <w:r w:rsidRPr="00683DE1">
              <w:rPr>
                <w:rStyle w:val="Hipervnculo"/>
                <w:noProof/>
              </w:rPr>
              <w:t>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608B" w14:textId="79B5A81A" w:rsidR="00186D37" w:rsidRDefault="00186D37">
          <w:pPr>
            <w:pStyle w:val="TDC3"/>
            <w:rPr>
              <w:noProof/>
              <w:kern w:val="2"/>
              <w:lang w:eastAsia="es-ES"/>
              <w14:ligatures w14:val="standardContextual"/>
            </w:rPr>
          </w:pPr>
          <w:hyperlink w:anchor="_Toc199109089" w:history="1">
            <w:r w:rsidRPr="00683DE1">
              <w:rPr>
                <w:rStyle w:val="Hipervnculo"/>
                <w:noProof/>
              </w:rPr>
              <w:t>Instalación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97A1" w14:textId="748B86AB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90" w:history="1">
            <w:r w:rsidRPr="00683DE1">
              <w:rPr>
                <w:rStyle w:val="Hipervnculo"/>
                <w:noProof/>
              </w:rPr>
              <w:t>Mejoras posibles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DBAE0" w14:textId="32B1A896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91" w:history="1">
            <w:r w:rsidRPr="00683DE1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16D8" w14:textId="0170B723" w:rsidR="00186D37" w:rsidRDefault="00186D37">
          <w:pPr>
            <w:pStyle w:val="TDC1"/>
            <w:rPr>
              <w:noProof/>
              <w:kern w:val="2"/>
              <w:lang w:eastAsia="es-ES"/>
              <w14:ligatures w14:val="standardContextual"/>
            </w:rPr>
          </w:pPr>
          <w:hyperlink w:anchor="_Toc199109092" w:history="1">
            <w:r w:rsidRPr="00683DE1">
              <w:rPr>
                <w:rStyle w:val="Hipervnculo"/>
                <w:noProof/>
                <w:lang w:bidi="es-ES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40C7F" w14:textId="7A903472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93" w:history="1">
            <w:r w:rsidRPr="00683DE1">
              <w:rPr>
                <w:rStyle w:val="Hipervnculo"/>
                <w:noProof/>
              </w:rPr>
              <w:t>Formulario de contrato usado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04E89" w14:textId="6B0EE5A9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94" w:history="1">
            <w:r w:rsidRPr="00683DE1">
              <w:rPr>
                <w:rStyle w:val="Hipervnculo"/>
                <w:noProof/>
              </w:rPr>
              <w:t>Fichero exportado de Delphos (alumnos)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B4E9" w14:textId="0C310C71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95" w:history="1">
            <w:r w:rsidRPr="00683DE1">
              <w:rPr>
                <w:rStyle w:val="Hipervnculo"/>
                <w:noProof/>
              </w:rPr>
              <w:t>Ejemplo de formulario de satisfacción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3200" w14:textId="15BA04F4" w:rsidR="00186D37" w:rsidRDefault="00186D37">
          <w:pPr>
            <w:pStyle w:val="TDC2"/>
            <w:rPr>
              <w:noProof/>
              <w:kern w:val="2"/>
              <w:lang w:eastAsia="es-ES"/>
              <w14:ligatures w14:val="standardContextual"/>
            </w:rPr>
          </w:pPr>
          <w:hyperlink w:anchor="_Toc199109096" w:history="1">
            <w:r w:rsidRPr="00683DE1">
              <w:rPr>
                <w:rStyle w:val="Hipervnculo"/>
                <w:noProof/>
              </w:rPr>
              <w:t>Datos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_Toc199109096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6A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A906E" w14:textId="7638FE4B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4FC701DE" w14:textId="2A546EB4" w:rsidR="00E77DA5" w:rsidRPr="00253E43" w:rsidRDefault="00AA146D" w:rsidP="00E77DA5">
      <w:pPr>
        <w:pStyle w:val="TtuloTDC"/>
        <w:rPr>
          <w:color w:val="auto"/>
        </w:rPr>
      </w:pPr>
      <w:r>
        <w:rPr>
          <w:color w:val="auto"/>
        </w:rPr>
        <w:lastRenderedPageBreak/>
        <w:t>Tablas</w:t>
      </w:r>
    </w:p>
    <w:p w14:paraId="24A415CE" w14:textId="029E8F1A" w:rsidR="0037151F" w:rsidRDefault="00E77DA5" w:rsidP="0037151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C21072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t>Ilustraciones</w:t>
      </w:r>
    </w:p>
    <w:p w14:paraId="76519918" w14:textId="77777777" w:rsidR="00A4165F" w:rsidRDefault="00A4165F" w:rsidP="00A4165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991090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991090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99109031" w:displacedByCustomXml="next"/>
    <w:bookmarkStart w:id="7" w:name="_Toc49341785" w:displacedByCustomXml="next"/>
    <w:bookmarkStart w:id="8" w:name="_Toc170148316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991090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991090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991090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991090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991090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8D36CA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4355B4" w:rsidRDefault="00440D84" w:rsidP="00A15292">
            <w:pPr>
              <w:rPr>
                <w:b/>
                <w:bCs/>
                <w:color w:val="FF0000"/>
              </w:rPr>
            </w:pPr>
            <w:r w:rsidRPr="004355B4">
              <w:rPr>
                <w:b/>
                <w:bCs/>
                <w:color w:val="FF0000"/>
              </w:rPr>
              <w:t>R</w:t>
            </w:r>
            <w:r w:rsidR="004C6A49" w:rsidRPr="004355B4">
              <w:rPr>
                <w:b/>
                <w:bCs/>
                <w:color w:val="FF0000"/>
              </w:rPr>
              <w:t xml:space="preserve">F </w:t>
            </w:r>
            <w:r w:rsidRPr="004355B4">
              <w:rPr>
                <w:b/>
                <w:bCs/>
                <w:color w:val="FF0000"/>
              </w:rPr>
              <w:t>1</w:t>
            </w:r>
          </w:p>
        </w:tc>
        <w:tc>
          <w:tcPr>
            <w:tcW w:w="7761" w:type="dxa"/>
          </w:tcPr>
          <w:p w14:paraId="288CC561" w14:textId="13F56143" w:rsidR="00440D84" w:rsidRPr="004355B4" w:rsidRDefault="009E35BF" w:rsidP="00A15292">
            <w:pPr>
              <w:rPr>
                <w:b/>
                <w:bCs/>
                <w:color w:val="FF0000"/>
              </w:rPr>
            </w:pPr>
            <w:r w:rsidRPr="004355B4">
              <w:rPr>
                <w:b/>
                <w:bCs/>
                <w:color w:val="FF0000"/>
              </w:rPr>
              <w:t>Carga de datos de materias, cursos y libros al comienzo del curso</w:t>
            </w:r>
            <w:r w:rsidR="00D32006" w:rsidRPr="004355B4">
              <w:rPr>
                <w:b/>
                <w:bCs/>
                <w:color w:val="FF0000"/>
              </w:rPr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382245B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  <w:r w:rsidR="00C80AFD">
              <w:t>.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4355B4" w:rsidRDefault="00F26CAC" w:rsidP="00F26CAC">
            <w:r w:rsidRPr="004355B4">
              <w:t>R</w:t>
            </w:r>
            <w:r w:rsidR="004C6A49" w:rsidRPr="004355B4">
              <w:t xml:space="preserve">F </w:t>
            </w:r>
            <w:r w:rsidRPr="004355B4">
              <w:t>5</w:t>
            </w:r>
          </w:p>
        </w:tc>
        <w:tc>
          <w:tcPr>
            <w:tcW w:w="7761" w:type="dxa"/>
          </w:tcPr>
          <w:p w14:paraId="6655BBAF" w14:textId="4C02F4CF" w:rsidR="00F26CAC" w:rsidRPr="004355B4" w:rsidRDefault="00F26CAC" w:rsidP="00F26CAC">
            <w:r w:rsidRPr="004355B4">
              <w:t>Poder establecer el estado de cada libro prestado de forma individual</w:t>
            </w:r>
            <w:r w:rsidR="00F63A16" w:rsidRPr="004355B4"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4355B4" w:rsidRDefault="00F26CAC" w:rsidP="00F26CAC">
            <w:pPr>
              <w:rPr>
                <w:b/>
                <w:bCs/>
                <w:color w:val="FF0000"/>
              </w:rPr>
            </w:pPr>
            <w:r w:rsidRPr="004355B4">
              <w:rPr>
                <w:b/>
                <w:bCs/>
                <w:color w:val="FF0000"/>
              </w:rPr>
              <w:t>R</w:t>
            </w:r>
            <w:r w:rsidR="004C6A49" w:rsidRPr="004355B4">
              <w:rPr>
                <w:b/>
                <w:bCs/>
                <w:color w:val="FF0000"/>
              </w:rPr>
              <w:t xml:space="preserve">F </w:t>
            </w:r>
            <w:r w:rsidRPr="004355B4">
              <w:rPr>
                <w:b/>
                <w:bCs/>
                <w:color w:val="FF0000"/>
              </w:rPr>
              <w:t>10</w:t>
            </w:r>
          </w:p>
        </w:tc>
        <w:tc>
          <w:tcPr>
            <w:tcW w:w="7761" w:type="dxa"/>
          </w:tcPr>
          <w:p w14:paraId="3C41A74B" w14:textId="73E38BC1" w:rsidR="00F26CAC" w:rsidRPr="004355B4" w:rsidRDefault="00F26CAC" w:rsidP="00F26CAC">
            <w:pPr>
              <w:rPr>
                <w:b/>
                <w:bCs/>
                <w:color w:val="FF0000"/>
              </w:rPr>
            </w:pPr>
            <w:r w:rsidRPr="004355B4">
              <w:rPr>
                <w:b/>
                <w:bCs/>
                <w:color w:val="FF0000"/>
              </w:rP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991090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7AA30694"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D34328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Pr="00F33B07" w:rsidRDefault="00E82265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 xml:space="preserve">Bootstrap </w:t>
                </w:r>
                <w:proofErr w:type="gramStart"/>
                <w:r w:rsidR="004C6A49" w:rsidRPr="00F33B07">
                  <w:rPr>
                    <w:lang w:val="en-US"/>
                  </w:rPr>
                  <w:t xml:space="preserve">5.3 </w:t>
                </w:r>
                <w:r w:rsidRPr="00F33B07">
                  <w:rPr>
                    <w:lang w:val="en-US"/>
                  </w:rPr>
                  <w:t xml:space="preserve"> jQuery</w:t>
                </w:r>
                <w:proofErr w:type="gramEnd"/>
                <w:r w:rsidRPr="00F33B07">
                  <w:rPr>
                    <w:lang w:val="en-US"/>
                  </w:rPr>
                  <w:t xml:space="preserve"> 3.</w:t>
                </w:r>
                <w:r w:rsidR="004C6A49" w:rsidRPr="00F33B07">
                  <w:rPr>
                    <w:lang w:val="en-US"/>
                  </w:rPr>
                  <w:t>7</w:t>
                </w:r>
              </w:p>
              <w:p w14:paraId="25F81382" w14:textId="3392105B" w:rsidR="004C6A49" w:rsidRPr="00F33B07" w:rsidRDefault="004C6A49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 xml:space="preserve">    &lt;link https://cdn.jsdelivr.net/npm/bootstrap@5.3.3/dist/css/bootstrap.min.css </w:t>
                </w:r>
              </w:p>
              <w:p w14:paraId="02ABE72C" w14:textId="058A3034" w:rsidR="004C6A49" w:rsidRPr="00F33B07" w:rsidRDefault="004C6A49" w:rsidP="006A385C">
                <w:pPr>
                  <w:rPr>
                    <w:lang w:val="en-US"/>
                  </w:rPr>
                </w:pPr>
                <w:r w:rsidRPr="00F33B07">
                  <w:rPr>
                    <w:lang w:val="en-US"/>
                  </w:rPr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F33B07" w:rsidRDefault="001B05FA" w:rsidP="00A80050">
                <w:pPr>
                  <w:rPr>
                    <w:lang w:val="en-US"/>
                  </w:rPr>
                </w:pPr>
              </w:p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proofErr w:type="gram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  <w:proofErr w:type="gramEnd"/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991090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991090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991090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991090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991090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991090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991090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D34328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5pt;height:205.1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991090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D34328" w:rsidP="000D51A0">
          <w:pPr>
            <w:jc w:val="center"/>
          </w:pPr>
          <w:r>
            <w:pict w14:anchorId="5636CC0F">
              <v:shape id="_x0000_i1026" type="#_x0000_t75" style="width:383.45pt;height:241.95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991090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991090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991090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991090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991090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991090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991090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991090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991090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991090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8D36CA">
        <w:tc>
          <w:tcPr>
            <w:tcW w:w="1418" w:type="dxa"/>
          </w:tcPr>
          <w:p w14:paraId="6795292B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8D36CA">
        <w:tc>
          <w:tcPr>
            <w:tcW w:w="1418" w:type="dxa"/>
          </w:tcPr>
          <w:p w14:paraId="135AD6E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592616A0" w14:textId="77777777" w:rsidTr="008D36CA">
        <w:tc>
          <w:tcPr>
            <w:tcW w:w="1418" w:type="dxa"/>
          </w:tcPr>
          <w:p w14:paraId="6477D42B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8D36CA">
            <w:r w:rsidRPr="004B0F39">
              <w:t>Da acceso al sistema para poder realizar el resto de acciones.</w:t>
            </w:r>
          </w:p>
        </w:tc>
      </w:tr>
      <w:tr w:rsidR="00114943" w:rsidRPr="00253E43" w14:paraId="04BCE6D6" w14:textId="77777777" w:rsidTr="008D36CA">
        <w:tc>
          <w:tcPr>
            <w:tcW w:w="1418" w:type="dxa"/>
          </w:tcPr>
          <w:p w14:paraId="253EE107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8D36CA">
            <w:r w:rsidRPr="004B0F39">
              <w:t>RF - Todos</w:t>
            </w:r>
          </w:p>
        </w:tc>
      </w:tr>
      <w:tr w:rsidR="00114943" w:rsidRPr="00253E43" w14:paraId="65C6F342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8D36CA">
        <w:tc>
          <w:tcPr>
            <w:tcW w:w="1418" w:type="dxa"/>
          </w:tcPr>
          <w:p w14:paraId="1C6F16A7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8D36CA">
        <w:tc>
          <w:tcPr>
            <w:tcW w:w="1418" w:type="dxa"/>
          </w:tcPr>
          <w:p w14:paraId="75512C03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8D36CA">
        <w:tc>
          <w:tcPr>
            <w:tcW w:w="1418" w:type="dxa"/>
          </w:tcPr>
          <w:p w14:paraId="23C6055D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8D36CA">
        <w:tc>
          <w:tcPr>
            <w:tcW w:w="1418" w:type="dxa"/>
          </w:tcPr>
          <w:p w14:paraId="34994EC5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73E20580" w14:textId="77777777" w:rsidTr="008D36CA">
        <w:tc>
          <w:tcPr>
            <w:tcW w:w="1418" w:type="dxa"/>
          </w:tcPr>
          <w:p w14:paraId="5BDE5C77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8D36CA">
        <w:tc>
          <w:tcPr>
            <w:tcW w:w="1418" w:type="dxa"/>
          </w:tcPr>
          <w:p w14:paraId="40F9F06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8D36CA">
        <w:tc>
          <w:tcPr>
            <w:tcW w:w="1418" w:type="dxa"/>
          </w:tcPr>
          <w:p w14:paraId="69A65AA4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8D36CA">
        <w:tc>
          <w:tcPr>
            <w:tcW w:w="1418" w:type="dxa"/>
          </w:tcPr>
          <w:p w14:paraId="20606439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5B4DAA15" w14:textId="77777777" w:rsidTr="008D36CA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8D36CA">
        <w:tc>
          <w:tcPr>
            <w:tcW w:w="1418" w:type="dxa"/>
          </w:tcPr>
          <w:p w14:paraId="4D82CEBB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8D36CA">
        <w:tc>
          <w:tcPr>
            <w:tcW w:w="1418" w:type="dxa"/>
          </w:tcPr>
          <w:p w14:paraId="5E8C36D5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8D36CA">
        <w:tc>
          <w:tcPr>
            <w:tcW w:w="1418" w:type="dxa"/>
          </w:tcPr>
          <w:p w14:paraId="377A484E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8D36CA">
        <w:tc>
          <w:tcPr>
            <w:tcW w:w="1418" w:type="dxa"/>
          </w:tcPr>
          <w:p w14:paraId="4646AADA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8D36CA">
        <w:tc>
          <w:tcPr>
            <w:tcW w:w="1418" w:type="dxa"/>
          </w:tcPr>
          <w:p w14:paraId="27DDA304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2C089766" w14:textId="77777777" w:rsidTr="008D36CA">
        <w:tc>
          <w:tcPr>
            <w:tcW w:w="1418" w:type="dxa"/>
          </w:tcPr>
          <w:p w14:paraId="492FA31A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8D36CA">
            <w:r w:rsidRPr="004B0F39">
              <w:t>Salida del sistema.</w:t>
            </w:r>
          </w:p>
        </w:tc>
      </w:tr>
      <w:tr w:rsidR="00114943" w:rsidRPr="00253E43" w14:paraId="251DF464" w14:textId="77777777" w:rsidTr="008D36CA">
        <w:tc>
          <w:tcPr>
            <w:tcW w:w="1418" w:type="dxa"/>
          </w:tcPr>
          <w:p w14:paraId="60A4F1C1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8D36CA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991090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8D36CA">
        <w:tc>
          <w:tcPr>
            <w:tcW w:w="1418" w:type="dxa"/>
          </w:tcPr>
          <w:p w14:paraId="330F90E5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8D36CA">
        <w:tc>
          <w:tcPr>
            <w:tcW w:w="1418" w:type="dxa"/>
          </w:tcPr>
          <w:p w14:paraId="62ABBDFC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8D36CA">
            <w:r w:rsidRPr="004B0F39">
              <w:t>Administrador</w:t>
            </w:r>
          </w:p>
        </w:tc>
      </w:tr>
      <w:tr w:rsidR="003A29E9" w:rsidRPr="00253E43" w14:paraId="0FC43F6D" w14:textId="77777777" w:rsidTr="008D36CA">
        <w:tc>
          <w:tcPr>
            <w:tcW w:w="1418" w:type="dxa"/>
          </w:tcPr>
          <w:p w14:paraId="0EAA7347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8D36CA">
            <w:r w:rsidRPr="004B0F39">
              <w:t>Da acceso al sistema para poder realizar el resto de acciones.</w:t>
            </w:r>
          </w:p>
        </w:tc>
      </w:tr>
      <w:tr w:rsidR="003A29E9" w:rsidRPr="00253E43" w14:paraId="38D34181" w14:textId="77777777" w:rsidTr="008D36CA">
        <w:tc>
          <w:tcPr>
            <w:tcW w:w="1418" w:type="dxa"/>
          </w:tcPr>
          <w:p w14:paraId="76C1E627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8D36CA">
            <w:r w:rsidRPr="004B0F39">
              <w:t>RF - Todos</w:t>
            </w:r>
          </w:p>
        </w:tc>
      </w:tr>
      <w:tr w:rsidR="003A29E9" w:rsidRPr="00253E43" w14:paraId="5125A2F3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8D36CA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8D36CA">
        <w:tc>
          <w:tcPr>
            <w:tcW w:w="1418" w:type="dxa"/>
          </w:tcPr>
          <w:p w14:paraId="2BE92131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8D36CA">
        <w:tc>
          <w:tcPr>
            <w:tcW w:w="1418" w:type="dxa"/>
          </w:tcPr>
          <w:p w14:paraId="13351A81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8D36CA">
        <w:tc>
          <w:tcPr>
            <w:tcW w:w="1418" w:type="dxa"/>
          </w:tcPr>
          <w:p w14:paraId="21F81F96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8D36CA">
        <w:tc>
          <w:tcPr>
            <w:tcW w:w="1418" w:type="dxa"/>
          </w:tcPr>
          <w:p w14:paraId="5A1DE904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752D9870" w14:textId="77777777" w:rsidTr="008D36CA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8D36CA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8D36CA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8D36CA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3568B4A5" w14:textId="77777777" w:rsidTr="008D36CA">
        <w:tc>
          <w:tcPr>
            <w:tcW w:w="1418" w:type="dxa"/>
          </w:tcPr>
          <w:p w14:paraId="056BEA96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8D36CA">
        <w:tc>
          <w:tcPr>
            <w:tcW w:w="1418" w:type="dxa"/>
          </w:tcPr>
          <w:p w14:paraId="0CE6DC83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8D36CA">
        <w:tc>
          <w:tcPr>
            <w:tcW w:w="1418" w:type="dxa"/>
          </w:tcPr>
          <w:p w14:paraId="719A48B2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8D36CA">
        <w:tc>
          <w:tcPr>
            <w:tcW w:w="1418" w:type="dxa"/>
          </w:tcPr>
          <w:p w14:paraId="311D626D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8D36CA">
            <w:pPr>
              <w:rPr>
                <w:bCs/>
              </w:rPr>
            </w:pPr>
          </w:p>
        </w:tc>
      </w:tr>
      <w:tr w:rsidR="003A29E9" w:rsidRPr="00253E43" w14:paraId="36A9E592" w14:textId="77777777" w:rsidTr="008D36CA">
        <w:tc>
          <w:tcPr>
            <w:tcW w:w="1418" w:type="dxa"/>
          </w:tcPr>
          <w:p w14:paraId="402F18A9" w14:textId="77777777" w:rsidR="003A29E9" w:rsidRPr="00253E43" w:rsidRDefault="003A29E9" w:rsidP="008D36CA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8D36CA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8D36CA">
        <w:tc>
          <w:tcPr>
            <w:tcW w:w="1418" w:type="dxa"/>
          </w:tcPr>
          <w:p w14:paraId="2ED8DE3E" w14:textId="77777777" w:rsidR="003A29E9" w:rsidRPr="00253E43" w:rsidRDefault="003A29E9" w:rsidP="008D36CA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8D36CA">
        <w:tc>
          <w:tcPr>
            <w:tcW w:w="1418" w:type="dxa"/>
          </w:tcPr>
          <w:p w14:paraId="56E39A17" w14:textId="77777777" w:rsidR="003A29E9" w:rsidRPr="00253E43" w:rsidRDefault="003A29E9" w:rsidP="008D36CA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8D36CA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8D36CA">
        <w:tc>
          <w:tcPr>
            <w:tcW w:w="1418" w:type="dxa"/>
          </w:tcPr>
          <w:p w14:paraId="55CD451B" w14:textId="77777777" w:rsidR="003A29E9" w:rsidRPr="00253E43" w:rsidRDefault="003A29E9" w:rsidP="008D36CA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8D36CA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8D36CA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8D36CA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8D36CA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991090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8D36CA">
        <w:tc>
          <w:tcPr>
            <w:tcW w:w="1418" w:type="dxa"/>
          </w:tcPr>
          <w:p w14:paraId="5F99E1FF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8D36CA">
        <w:tc>
          <w:tcPr>
            <w:tcW w:w="1418" w:type="dxa"/>
          </w:tcPr>
          <w:p w14:paraId="0D649552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7E6CEF09" w14:textId="77777777" w:rsidTr="008D36CA">
        <w:tc>
          <w:tcPr>
            <w:tcW w:w="1418" w:type="dxa"/>
          </w:tcPr>
          <w:p w14:paraId="55E5376D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8D36CA">
            <w:r w:rsidRPr="004B0F39">
              <w:t>Da acceso al sistema para poder realizar el resto de acciones.</w:t>
            </w:r>
          </w:p>
        </w:tc>
      </w:tr>
      <w:tr w:rsidR="00114943" w:rsidRPr="00253E43" w14:paraId="0D8CAB25" w14:textId="77777777" w:rsidTr="008D36CA">
        <w:tc>
          <w:tcPr>
            <w:tcW w:w="1418" w:type="dxa"/>
          </w:tcPr>
          <w:p w14:paraId="341B298D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8D36CA">
            <w:r w:rsidRPr="004B0F39">
              <w:t>RF - Todos</w:t>
            </w:r>
          </w:p>
        </w:tc>
      </w:tr>
      <w:tr w:rsidR="00114943" w:rsidRPr="00253E43" w14:paraId="3A877D1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8D36CA">
        <w:tc>
          <w:tcPr>
            <w:tcW w:w="1418" w:type="dxa"/>
          </w:tcPr>
          <w:p w14:paraId="7AD6CBAB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8D36CA">
        <w:tc>
          <w:tcPr>
            <w:tcW w:w="1418" w:type="dxa"/>
          </w:tcPr>
          <w:p w14:paraId="07979227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8D36CA">
        <w:tc>
          <w:tcPr>
            <w:tcW w:w="1418" w:type="dxa"/>
          </w:tcPr>
          <w:p w14:paraId="62903734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8D36CA">
        <w:tc>
          <w:tcPr>
            <w:tcW w:w="1418" w:type="dxa"/>
          </w:tcPr>
          <w:p w14:paraId="7F29E072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8D36CA">
            <w:pPr>
              <w:rPr>
                <w:bCs/>
              </w:rPr>
            </w:pPr>
          </w:p>
        </w:tc>
      </w:tr>
      <w:tr w:rsidR="00114943" w:rsidRPr="00253E43" w14:paraId="0D231BB3" w14:textId="77777777" w:rsidTr="008D36CA">
        <w:tc>
          <w:tcPr>
            <w:tcW w:w="1418" w:type="dxa"/>
          </w:tcPr>
          <w:p w14:paraId="1F026922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8D36CA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8D36CA">
        <w:tc>
          <w:tcPr>
            <w:tcW w:w="1418" w:type="dxa"/>
          </w:tcPr>
          <w:p w14:paraId="16EA5009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8D36CA">
        <w:tc>
          <w:tcPr>
            <w:tcW w:w="1418" w:type="dxa"/>
          </w:tcPr>
          <w:p w14:paraId="701DD051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8D36CA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8D36CA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8D36CA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8D36CA">
        <w:tc>
          <w:tcPr>
            <w:tcW w:w="1418" w:type="dxa"/>
          </w:tcPr>
          <w:p w14:paraId="5D0E0A73" w14:textId="77777777" w:rsidR="00114943" w:rsidRPr="00253E43" w:rsidRDefault="00114943" w:rsidP="008D36CA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8D36CA">
        <w:tc>
          <w:tcPr>
            <w:tcW w:w="1418" w:type="dxa"/>
          </w:tcPr>
          <w:p w14:paraId="44E68C88" w14:textId="77777777" w:rsidR="00114943" w:rsidRPr="00253E43" w:rsidRDefault="00114943" w:rsidP="008D36CA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8D36CA">
            <w:r w:rsidRPr="004B0F39">
              <w:t>Administrador</w:t>
            </w:r>
          </w:p>
        </w:tc>
      </w:tr>
      <w:tr w:rsidR="00114943" w:rsidRPr="00253E43" w14:paraId="4D6933F5" w14:textId="77777777" w:rsidTr="008D36CA">
        <w:tc>
          <w:tcPr>
            <w:tcW w:w="1418" w:type="dxa"/>
          </w:tcPr>
          <w:p w14:paraId="0E5CEB22" w14:textId="77777777" w:rsidR="00114943" w:rsidRPr="00253E43" w:rsidRDefault="00114943" w:rsidP="008D36CA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8D36CA">
            <w:r w:rsidRPr="004B0F39">
              <w:t>Salida del sistema.</w:t>
            </w:r>
          </w:p>
        </w:tc>
      </w:tr>
      <w:tr w:rsidR="00114943" w:rsidRPr="00253E43" w14:paraId="44667E92" w14:textId="77777777" w:rsidTr="008D36CA">
        <w:tc>
          <w:tcPr>
            <w:tcW w:w="1418" w:type="dxa"/>
          </w:tcPr>
          <w:p w14:paraId="57FB2A46" w14:textId="77777777" w:rsidR="00114943" w:rsidRPr="00253E43" w:rsidRDefault="00114943" w:rsidP="008D36CA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8D36CA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991090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8D36CA">
        <w:tc>
          <w:tcPr>
            <w:tcW w:w="1418" w:type="dxa"/>
          </w:tcPr>
          <w:p w14:paraId="19DF15A4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8D36CA">
        <w:tc>
          <w:tcPr>
            <w:tcW w:w="1418" w:type="dxa"/>
          </w:tcPr>
          <w:p w14:paraId="7BCC458A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8D36CA">
            <w:r w:rsidRPr="004B0F39">
              <w:t>Administrador</w:t>
            </w:r>
          </w:p>
        </w:tc>
      </w:tr>
      <w:tr w:rsidR="001528C8" w:rsidRPr="00253E43" w14:paraId="12481581" w14:textId="77777777" w:rsidTr="008D36CA">
        <w:tc>
          <w:tcPr>
            <w:tcW w:w="1418" w:type="dxa"/>
          </w:tcPr>
          <w:p w14:paraId="75C12E94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8D36CA">
            <w:r w:rsidRPr="004B0F39">
              <w:t>Da acceso al sistema para poder realizar el resto de acciones.</w:t>
            </w:r>
          </w:p>
        </w:tc>
      </w:tr>
      <w:tr w:rsidR="001528C8" w:rsidRPr="00253E43" w14:paraId="23160D8E" w14:textId="77777777" w:rsidTr="008D36CA">
        <w:tc>
          <w:tcPr>
            <w:tcW w:w="1418" w:type="dxa"/>
          </w:tcPr>
          <w:p w14:paraId="726DA7C3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8D36CA">
            <w:r w:rsidRPr="004B0F39">
              <w:t>RF - Todos</w:t>
            </w:r>
          </w:p>
        </w:tc>
      </w:tr>
      <w:tr w:rsidR="001528C8" w:rsidRPr="00253E43" w14:paraId="0C752EBE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8D36CA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8D36CA">
        <w:tc>
          <w:tcPr>
            <w:tcW w:w="1418" w:type="dxa"/>
          </w:tcPr>
          <w:p w14:paraId="068EDB9C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8D36CA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8D36CA">
        <w:tc>
          <w:tcPr>
            <w:tcW w:w="1418" w:type="dxa"/>
          </w:tcPr>
          <w:p w14:paraId="17FED573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8D36CA">
        <w:tc>
          <w:tcPr>
            <w:tcW w:w="1418" w:type="dxa"/>
          </w:tcPr>
          <w:p w14:paraId="58DA1889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8D36CA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8D36CA">
        <w:tc>
          <w:tcPr>
            <w:tcW w:w="1418" w:type="dxa"/>
          </w:tcPr>
          <w:p w14:paraId="70E1716F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8D36CA">
            <w:pPr>
              <w:rPr>
                <w:bCs/>
              </w:rPr>
            </w:pPr>
          </w:p>
        </w:tc>
      </w:tr>
      <w:tr w:rsidR="001528C8" w:rsidRPr="00253E43" w14:paraId="2E58AA26" w14:textId="77777777" w:rsidTr="008D36CA">
        <w:tc>
          <w:tcPr>
            <w:tcW w:w="1418" w:type="dxa"/>
          </w:tcPr>
          <w:p w14:paraId="1D4320F3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8D36CA">
        <w:tc>
          <w:tcPr>
            <w:tcW w:w="1418" w:type="dxa"/>
          </w:tcPr>
          <w:p w14:paraId="1A844541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8D36CA">
        <w:tc>
          <w:tcPr>
            <w:tcW w:w="1418" w:type="dxa"/>
          </w:tcPr>
          <w:p w14:paraId="0107911E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8D36CA">
        <w:tc>
          <w:tcPr>
            <w:tcW w:w="1418" w:type="dxa"/>
          </w:tcPr>
          <w:p w14:paraId="3B79A790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8D36CA">
            <w:pPr>
              <w:rPr>
                <w:bCs/>
              </w:rPr>
            </w:pPr>
          </w:p>
        </w:tc>
      </w:tr>
      <w:tr w:rsidR="009E53B6" w:rsidRPr="00253E43" w14:paraId="1444EA82" w14:textId="77777777" w:rsidTr="008D36CA">
        <w:tc>
          <w:tcPr>
            <w:tcW w:w="1418" w:type="dxa"/>
          </w:tcPr>
          <w:p w14:paraId="0E9B00AC" w14:textId="77777777" w:rsidR="009E53B6" w:rsidRPr="00253E43" w:rsidRDefault="009E53B6" w:rsidP="008D36CA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proofErr w:type="gramStart"/>
            <w:r>
              <w:rPr>
                <w:b/>
              </w:rPr>
              <w:t xml:space="preserve">datos  </w:t>
            </w:r>
            <w:proofErr w:type="spellStart"/>
            <w:r>
              <w:rPr>
                <w:b/>
              </w:rPr>
              <w:t>subcaso</w:t>
            </w:r>
            <w:proofErr w:type="spellEnd"/>
            <w:proofErr w:type="gram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8D36CA">
        <w:tc>
          <w:tcPr>
            <w:tcW w:w="1418" w:type="dxa"/>
          </w:tcPr>
          <w:p w14:paraId="32E53E7D" w14:textId="77777777" w:rsidR="009E53B6" w:rsidRPr="00253E43" w:rsidRDefault="009E53B6" w:rsidP="008D36CA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8D36CA">
        <w:tc>
          <w:tcPr>
            <w:tcW w:w="1418" w:type="dxa"/>
          </w:tcPr>
          <w:p w14:paraId="55E9746C" w14:textId="77777777" w:rsidR="009E53B6" w:rsidRPr="00253E43" w:rsidRDefault="009E53B6" w:rsidP="008D36CA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8D36CA">
        <w:tc>
          <w:tcPr>
            <w:tcW w:w="1418" w:type="dxa"/>
          </w:tcPr>
          <w:p w14:paraId="10352666" w14:textId="77777777" w:rsidR="009E53B6" w:rsidRPr="00253E43" w:rsidRDefault="009E53B6" w:rsidP="008D36CA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8D36CA">
            <w:pPr>
              <w:rPr>
                <w:bCs/>
              </w:rPr>
            </w:pPr>
          </w:p>
        </w:tc>
      </w:tr>
      <w:tr w:rsidR="009E53B6" w:rsidRPr="00253E43" w14:paraId="0385B913" w14:textId="77777777" w:rsidTr="008D36CA">
        <w:tc>
          <w:tcPr>
            <w:tcW w:w="1418" w:type="dxa"/>
          </w:tcPr>
          <w:p w14:paraId="37BA1B27" w14:textId="77777777" w:rsidR="009E53B6" w:rsidRPr="00253E43" w:rsidRDefault="009E53B6" w:rsidP="008D36CA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8D36CA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8D36CA">
        <w:tc>
          <w:tcPr>
            <w:tcW w:w="1418" w:type="dxa"/>
          </w:tcPr>
          <w:p w14:paraId="3C19C37A" w14:textId="77777777" w:rsidR="009E53B6" w:rsidRPr="00253E43" w:rsidRDefault="009E53B6" w:rsidP="008D36CA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8D36CA">
        <w:tc>
          <w:tcPr>
            <w:tcW w:w="1418" w:type="dxa"/>
          </w:tcPr>
          <w:p w14:paraId="6D0D902B" w14:textId="77777777" w:rsidR="009E53B6" w:rsidRPr="00253E43" w:rsidRDefault="009E53B6" w:rsidP="008D36CA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8D36CA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8D36CA">
        <w:tc>
          <w:tcPr>
            <w:tcW w:w="1418" w:type="dxa"/>
          </w:tcPr>
          <w:p w14:paraId="31229EEA" w14:textId="77777777" w:rsidR="009E53B6" w:rsidRPr="00253E43" w:rsidRDefault="009E53B6" w:rsidP="008D36CA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8D36CA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8D36CA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8D36CA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8D36CA">
        <w:tc>
          <w:tcPr>
            <w:tcW w:w="1418" w:type="dxa"/>
          </w:tcPr>
          <w:p w14:paraId="22F85DB4" w14:textId="77777777" w:rsidR="001528C8" w:rsidRPr="00253E43" w:rsidRDefault="001528C8" w:rsidP="008D36CA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8D36CA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8D36CA">
        <w:tc>
          <w:tcPr>
            <w:tcW w:w="1418" w:type="dxa"/>
          </w:tcPr>
          <w:p w14:paraId="70E990B8" w14:textId="77777777" w:rsidR="001528C8" w:rsidRPr="00253E43" w:rsidRDefault="001528C8" w:rsidP="008D36CA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8D36CA">
            <w:r w:rsidRPr="004B0F39">
              <w:t>Administrador</w:t>
            </w:r>
          </w:p>
        </w:tc>
      </w:tr>
      <w:tr w:rsidR="001528C8" w:rsidRPr="00253E43" w14:paraId="7089AD7D" w14:textId="77777777" w:rsidTr="008D36CA">
        <w:tc>
          <w:tcPr>
            <w:tcW w:w="1418" w:type="dxa"/>
          </w:tcPr>
          <w:p w14:paraId="1200D4A5" w14:textId="77777777" w:rsidR="001528C8" w:rsidRPr="00253E43" w:rsidRDefault="001528C8" w:rsidP="008D36CA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8D36CA">
            <w:r w:rsidRPr="004B0F39">
              <w:t>Salida del sistema.</w:t>
            </w:r>
          </w:p>
        </w:tc>
      </w:tr>
      <w:tr w:rsidR="001528C8" w:rsidRPr="00253E43" w14:paraId="71592106" w14:textId="77777777" w:rsidTr="008D36CA">
        <w:tc>
          <w:tcPr>
            <w:tcW w:w="1418" w:type="dxa"/>
          </w:tcPr>
          <w:p w14:paraId="6CD191EA" w14:textId="77777777" w:rsidR="001528C8" w:rsidRPr="00253E43" w:rsidRDefault="001528C8" w:rsidP="008D36CA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8D36CA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991090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991090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991090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99109062"/>
      <w:r>
        <w:t>Generales</w:t>
      </w:r>
      <w:bookmarkEnd w:id="92"/>
      <w:bookmarkEnd w:id="93"/>
    </w:p>
    <w:p w14:paraId="4C52BB75" w14:textId="732EDA96" w:rsidR="00F070F7" w:rsidRDefault="00DA4D3B" w:rsidP="00DA4D3B">
      <w:pPr>
        <w:tabs>
          <w:tab w:val="left" w:pos="405"/>
          <w:tab w:val="center" w:pos="5017"/>
        </w:tabs>
        <w:jc w:val="left"/>
      </w:pPr>
      <w:r>
        <w:tab/>
      </w:r>
      <w:r>
        <w:tab/>
      </w:r>
      <w:r w:rsidR="00D34328">
        <w:pict w14:anchorId="119133E6">
          <v:shape id="_x0000_i1027" type="#_x0000_t75" style="width:252.85pt;height:468.85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991090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D34328" w:rsidP="00F02DDB">
      <w:r>
        <w:pict w14:anchorId="3BC76BB7">
          <v:shape id="_x0000_i1028" type="#_x0000_t75" style="width:2in;height:523.25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85pt;height:430.35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991090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991090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991090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991090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991090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403610"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175E6878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991090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37E022A7" w:rsidR="00082050" w:rsidRDefault="00082050" w:rsidP="00082050">
      <w:r w:rsidRPr="00253E43">
        <w:t xml:space="preserve">Una vez llevada a cabo la normalización, teniendo en </w:t>
      </w:r>
      <w:r w:rsidR="00667148" w:rsidRPr="00253E43">
        <w:t>cuenta hasta la forma de Boyce-</w:t>
      </w:r>
      <w:proofErr w:type="spellStart"/>
      <w:r w:rsidR="00667148" w:rsidRPr="00253E43">
        <w:t>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991090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991090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B75A42">
        <w:trPr>
          <w:trHeight w:val="502"/>
        </w:trPr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eso….</w:t>
            </w:r>
            <w:proofErr w:type="gramEnd"/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650325C7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(0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P: Prestado, </w:t>
            </w:r>
            <w:proofErr w:type="gramStart"/>
            <w:r>
              <w:rPr>
                <w:rFonts w:cstheme="minorHAnsi"/>
                <w:b/>
                <w:sz w:val="16"/>
                <w:szCs w:val="16"/>
              </w:rPr>
              <w:t>D:Devuelto</w:t>
            </w:r>
            <w:proofErr w:type="gramEnd"/>
          </w:p>
        </w:tc>
      </w:tr>
    </w:tbl>
    <w:p w14:paraId="3A86763E" w14:textId="77777777" w:rsidR="00CF3D73" w:rsidRPr="00253E43" w:rsidRDefault="00CF3D73" w:rsidP="006E4CC4"/>
    <w:p w14:paraId="7E836F9F" w14:textId="313A2D7A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99109072"/>
      <w:r w:rsidRPr="00253E43">
        <w:t>Estructura de almacenamiento</w:t>
      </w:r>
      <w:bookmarkEnd w:id="117"/>
      <w:bookmarkEnd w:id="118"/>
      <w:bookmarkEnd w:id="119"/>
    </w:p>
    <w:p w14:paraId="489A320E" w14:textId="127D734F" w:rsidR="00403610" w:rsidRDefault="00403610" w:rsidP="00D60B05">
      <w:r w:rsidRPr="00403610">
        <w:t xml:space="preserve">El programa está estructurado en </w:t>
      </w:r>
      <w:r w:rsidRPr="00403610">
        <w:rPr>
          <w:b/>
          <w:bCs/>
        </w:rPr>
        <w:t>múltiples archivos .</w:t>
      </w:r>
      <w:proofErr w:type="spellStart"/>
      <w:r w:rsidRPr="00403610">
        <w:rPr>
          <w:b/>
          <w:bCs/>
        </w:rPr>
        <w:t>py</w:t>
      </w:r>
      <w:proofErr w:type="spellEnd"/>
      <w:r w:rsidRPr="00403610">
        <w:t xml:space="preserve">, cada uno de ellos contiene una clase responsable de una parte específica de la lógica del sistema. Esta </w:t>
      </w:r>
      <w:proofErr w:type="spellStart"/>
      <w:r w:rsidRPr="00403610">
        <w:t>modularización</w:t>
      </w:r>
      <w:proofErr w:type="spellEnd"/>
      <w:r w:rsidRPr="00403610">
        <w:t xml:space="preserve"> permite mantener un código más limpio, organizado y fácil de mantener.</w:t>
      </w:r>
    </w:p>
    <w:p w14:paraId="0140FDC1" w14:textId="69799BB2" w:rsidR="00403610" w:rsidRPr="00403610" w:rsidRDefault="00403610" w:rsidP="00403610">
      <w:r w:rsidRPr="00403610">
        <w:t xml:space="preserve">El almacenamiento de los datos se realiza mediante </w:t>
      </w:r>
      <w:r w:rsidRPr="00403610">
        <w:rPr>
          <w:b/>
          <w:bCs/>
        </w:rPr>
        <w:t>archivos de texto plano (.</w:t>
      </w:r>
      <w:proofErr w:type="spellStart"/>
      <w:r w:rsidRPr="00403610">
        <w:rPr>
          <w:b/>
          <w:bCs/>
        </w:rPr>
        <w:t>txt</w:t>
      </w:r>
      <w:proofErr w:type="spellEnd"/>
      <w:r w:rsidRPr="00403610">
        <w:rPr>
          <w:b/>
          <w:bCs/>
        </w:rPr>
        <w:t>)</w:t>
      </w:r>
      <w:r w:rsidRPr="00403610">
        <w:t xml:space="preserve">, que funcionan como una </w:t>
      </w:r>
      <w:r w:rsidRPr="00403610">
        <w:rPr>
          <w:b/>
          <w:bCs/>
        </w:rPr>
        <w:t>base de datos simple</w:t>
      </w:r>
      <w:r w:rsidRPr="00403610">
        <w:t xml:space="preserve"> adaptada a las necesidades del programa. Este sistema es suficiente para gestionar la información de un único centro educativo sin requerir bases de datos complejas.</w:t>
      </w:r>
    </w:p>
    <w:p w14:paraId="534220FA" w14:textId="77777777" w:rsidR="00403610" w:rsidRPr="00403610" w:rsidRDefault="00403610" w:rsidP="00D60B05"/>
    <w:p w14:paraId="6ABD9C5F" w14:textId="24BB9AA7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/</w:t>
      </w:r>
      <w:r w:rsidR="00B901C5">
        <w:rPr>
          <w:sz w:val="16"/>
          <w:szCs w:val="16"/>
        </w:rPr>
        <w:t>P</w:t>
      </w:r>
      <w:r w:rsidRPr="008849F5">
        <w:rPr>
          <w:sz w:val="16"/>
          <w:szCs w:val="16"/>
        </w:rPr>
        <w:t>rograma/</w:t>
      </w:r>
    </w:p>
    <w:p w14:paraId="4558C9BA" w14:textId="6EC32D51" w:rsidR="00D60B0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0B47CE2A" w14:textId="651A8117" w:rsidR="00B901C5" w:rsidRPr="008849F5" w:rsidRDefault="00B901C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|----/</w:t>
      </w:r>
      <w:r>
        <w:rPr>
          <w:sz w:val="16"/>
          <w:szCs w:val="16"/>
        </w:rPr>
        <w:t>Clases</w:t>
      </w:r>
      <w:r w:rsidRPr="008849F5">
        <w:rPr>
          <w:rFonts w:hint="eastAsia"/>
          <w:sz w:val="16"/>
          <w:szCs w:val="16"/>
        </w:rPr>
        <w:t>/</w:t>
      </w:r>
    </w:p>
    <w:p w14:paraId="12F10AED" w14:textId="1E086AC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alumno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</w:t>
      </w:r>
    </w:p>
    <w:p w14:paraId="443CD3CE" w14:textId="43F4EA6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libro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 </w:t>
      </w:r>
    </w:p>
    <w:p w14:paraId="6C965808" w14:textId="7CB3AE8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prestamo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</w:t>
      </w:r>
    </w:p>
    <w:p w14:paraId="27F74FD2" w14:textId="611CF268" w:rsidR="00D60B0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sz w:val="16"/>
          <w:szCs w:val="16"/>
        </w:rPr>
        <w:t>|----</w:t>
      </w:r>
      <w:r w:rsidRPr="008849F5">
        <w:rPr>
          <w:rFonts w:hint="eastAsia"/>
          <w:sz w:val="16"/>
          <w:szCs w:val="16"/>
        </w:rPr>
        <w:t xml:space="preserve"> </w:t>
      </w:r>
      <w:r w:rsidRPr="008849F5">
        <w:rPr>
          <w:sz w:val="16"/>
          <w:szCs w:val="16"/>
        </w:rPr>
        <w:t>curso</w:t>
      </w:r>
      <w:r w:rsidR="00B901C5">
        <w:rPr>
          <w:sz w:val="16"/>
          <w:szCs w:val="16"/>
        </w:rPr>
        <w:t>s</w:t>
      </w:r>
      <w:r w:rsidRPr="008849F5">
        <w:rPr>
          <w:rFonts w:hint="eastAsia"/>
          <w:sz w:val="16"/>
          <w:szCs w:val="16"/>
        </w:rPr>
        <w:t xml:space="preserve">.py              </w:t>
      </w:r>
    </w:p>
    <w:p w14:paraId="3E97779F" w14:textId="5E5620E2" w:rsidR="00F67C15" w:rsidRPr="008849F5" w:rsidRDefault="00F67C1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bookmarkStart w:id="120" w:name="_Hlk198507013"/>
      <w:r w:rsidR="00B901C5" w:rsidRPr="008849F5">
        <w:rPr>
          <w:sz w:val="16"/>
          <w:szCs w:val="16"/>
        </w:rPr>
        <w:t>|----</w:t>
      </w:r>
      <w:r w:rsidR="00B901C5">
        <w:rPr>
          <w:sz w:val="16"/>
          <w:szCs w:val="16"/>
        </w:rPr>
        <w:t xml:space="preserve"> </w:t>
      </w:r>
      <w:r>
        <w:rPr>
          <w:sz w:val="16"/>
          <w:szCs w:val="16"/>
        </w:rPr>
        <w:t>materias</w:t>
      </w:r>
      <w:r w:rsidRPr="008849F5">
        <w:rPr>
          <w:rFonts w:hint="eastAsia"/>
          <w:sz w:val="16"/>
          <w:szCs w:val="16"/>
        </w:rPr>
        <w:t xml:space="preserve">.py              </w:t>
      </w:r>
      <w:bookmarkEnd w:id="120"/>
    </w:p>
    <w:p w14:paraId="6F8D33DB" w14:textId="29385F0F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B901C5">
        <w:rPr>
          <w:sz w:val="16"/>
          <w:szCs w:val="16"/>
        </w:rPr>
        <w:t xml:space="preserve">     </w:t>
      </w:r>
      <w:r w:rsidR="00B901C5" w:rsidRPr="008849F5">
        <w:rPr>
          <w:rFonts w:cstheme="minorHAnsi"/>
          <w:sz w:val="16"/>
          <w:szCs w:val="16"/>
        </w:rPr>
        <w:t>└</w:t>
      </w:r>
      <w:r w:rsidR="00B901C5" w:rsidRPr="008849F5">
        <w:rPr>
          <w:sz w:val="16"/>
          <w:szCs w:val="16"/>
        </w:rPr>
        <w:t>----</w:t>
      </w:r>
      <w:r w:rsidRPr="008849F5">
        <w:rPr>
          <w:rFonts w:hint="eastAsia"/>
          <w:sz w:val="16"/>
          <w:szCs w:val="16"/>
        </w:rPr>
        <w:t xml:space="preserve">main.py  </w:t>
      </w:r>
      <w:r w:rsidR="00B901C5">
        <w:rPr>
          <w:sz w:val="16"/>
          <w:szCs w:val="16"/>
        </w:rPr>
        <w:tab/>
      </w:r>
      <w:r w:rsidRPr="008849F5">
        <w:rPr>
          <w:rFonts w:hint="eastAsia"/>
          <w:sz w:val="16"/>
          <w:szCs w:val="16"/>
        </w:rPr>
        <w:t xml:space="preserve">              </w:t>
      </w:r>
    </w:p>
    <w:p w14:paraId="170B4D4D" w14:textId="565EA996" w:rsidR="00D60B05" w:rsidRPr="008849F5" w:rsidRDefault="00D60B05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lastRenderedPageBreak/>
        <w:t>|</w:t>
      </w:r>
    </w:p>
    <w:p w14:paraId="27A13673" w14:textId="182A9C33" w:rsidR="00D60B05" w:rsidRPr="008849F5" w:rsidRDefault="00091D57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D60B05" w:rsidRPr="008849F5">
        <w:rPr>
          <w:sz w:val="16"/>
          <w:szCs w:val="16"/>
        </w:rPr>
        <w:t>----/</w:t>
      </w:r>
      <w:r w:rsidR="00B901C5">
        <w:rPr>
          <w:sz w:val="16"/>
          <w:szCs w:val="16"/>
        </w:rPr>
        <w:t>D</w:t>
      </w:r>
      <w:r w:rsidR="00D60B05" w:rsidRPr="008849F5">
        <w:rPr>
          <w:rFonts w:hint="eastAsia"/>
          <w:sz w:val="16"/>
          <w:szCs w:val="16"/>
        </w:rPr>
        <w:t>atos/</w:t>
      </w:r>
    </w:p>
    <w:p w14:paraId="6EB2AB72" w14:textId="02D320CB" w:rsidR="00D60B05" w:rsidRPr="008849F5" w:rsidRDefault="00091D57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B901C5"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>|----</w:t>
      </w:r>
      <w:r w:rsidR="00D60B05" w:rsidRPr="008849F5">
        <w:rPr>
          <w:rFonts w:hint="eastAsia"/>
          <w:sz w:val="16"/>
          <w:szCs w:val="16"/>
        </w:rPr>
        <w:t xml:space="preserve"> alumnos.txt</w:t>
      </w:r>
    </w:p>
    <w:p w14:paraId="5768342A" w14:textId="1E07F1A6" w:rsidR="00D60B05" w:rsidRPr="008849F5" w:rsidRDefault="00091D57" w:rsidP="00D60B05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D60B05" w:rsidRPr="008849F5"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B901C5">
        <w:rPr>
          <w:sz w:val="16"/>
          <w:szCs w:val="16"/>
        </w:rPr>
        <w:t xml:space="preserve">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D60B05" w:rsidRPr="008849F5">
        <w:rPr>
          <w:sz w:val="16"/>
          <w:szCs w:val="16"/>
        </w:rPr>
        <w:t>|----</w:t>
      </w:r>
      <w:r w:rsidR="00D60B05" w:rsidRPr="008849F5">
        <w:rPr>
          <w:rFonts w:hint="eastAsia"/>
          <w:sz w:val="16"/>
          <w:szCs w:val="16"/>
        </w:rPr>
        <w:t xml:space="preserve"> libros.txt</w:t>
      </w:r>
    </w:p>
    <w:p w14:paraId="77EA6740" w14:textId="1773AFEF" w:rsidR="00403610" w:rsidRDefault="00091D57" w:rsidP="003305C7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>
        <w:rPr>
          <w:sz w:val="16"/>
          <w:szCs w:val="16"/>
        </w:rPr>
        <w:t xml:space="preserve">  </w:t>
      </w:r>
      <w:r w:rsidR="00D60B05" w:rsidRPr="008849F5">
        <w:rPr>
          <w:rFonts w:hint="eastAsia"/>
          <w:sz w:val="16"/>
          <w:szCs w:val="16"/>
        </w:rPr>
        <w:t xml:space="preserve"> </w:t>
      </w:r>
      <w:r w:rsidR="00B901C5">
        <w:rPr>
          <w:sz w:val="16"/>
          <w:szCs w:val="16"/>
        </w:rPr>
        <w:t xml:space="preserve"> </w:t>
      </w:r>
      <w:r w:rsidR="00BD020C">
        <w:rPr>
          <w:sz w:val="16"/>
          <w:szCs w:val="16"/>
        </w:rPr>
        <w:t xml:space="preserve"> </w:t>
      </w:r>
      <w:r w:rsidR="00403610" w:rsidRPr="008849F5">
        <w:rPr>
          <w:sz w:val="16"/>
          <w:szCs w:val="16"/>
        </w:rPr>
        <w:t>|----</w:t>
      </w:r>
      <w:r w:rsidR="00403610" w:rsidRPr="008849F5">
        <w:rPr>
          <w:rFonts w:hint="eastAsia"/>
          <w:sz w:val="16"/>
          <w:szCs w:val="16"/>
        </w:rPr>
        <w:t xml:space="preserve"> </w:t>
      </w:r>
      <w:r w:rsidR="00403610">
        <w:rPr>
          <w:sz w:val="16"/>
          <w:szCs w:val="16"/>
        </w:rPr>
        <w:t>cursos</w:t>
      </w:r>
      <w:r w:rsidR="00403610" w:rsidRPr="008849F5">
        <w:rPr>
          <w:rFonts w:hint="eastAsia"/>
          <w:sz w:val="16"/>
          <w:szCs w:val="16"/>
        </w:rPr>
        <w:t>.txt</w:t>
      </w:r>
    </w:p>
    <w:p w14:paraId="03E9F22D" w14:textId="31765994" w:rsidR="00403610" w:rsidRDefault="00091D57" w:rsidP="003305C7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403610">
        <w:rPr>
          <w:sz w:val="16"/>
          <w:szCs w:val="16"/>
        </w:rPr>
        <w:t xml:space="preserve">     </w:t>
      </w:r>
      <w:r w:rsidR="00403610" w:rsidRPr="008849F5">
        <w:rPr>
          <w:sz w:val="16"/>
          <w:szCs w:val="16"/>
        </w:rPr>
        <w:t>|----</w:t>
      </w:r>
      <w:r w:rsidR="00403610">
        <w:rPr>
          <w:sz w:val="16"/>
          <w:szCs w:val="16"/>
        </w:rPr>
        <w:t xml:space="preserve"> materias</w:t>
      </w:r>
      <w:r w:rsidR="00403610" w:rsidRPr="008849F5">
        <w:rPr>
          <w:rFonts w:hint="eastAsia"/>
          <w:sz w:val="16"/>
          <w:szCs w:val="16"/>
        </w:rPr>
        <w:t xml:space="preserve">.py              </w:t>
      </w:r>
      <w:r w:rsidR="00403610">
        <w:rPr>
          <w:sz w:val="16"/>
          <w:szCs w:val="16"/>
        </w:rPr>
        <w:tab/>
      </w:r>
    </w:p>
    <w:p w14:paraId="017775CE" w14:textId="7C5E25D7" w:rsidR="00D60B05" w:rsidRDefault="00091D57" w:rsidP="00403610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  <w:r w:rsidR="00403610">
        <w:rPr>
          <w:rFonts w:cstheme="minorHAnsi"/>
          <w:sz w:val="16"/>
          <w:szCs w:val="16"/>
        </w:rPr>
        <w:t xml:space="preserve">    </w:t>
      </w:r>
      <w:r>
        <w:rPr>
          <w:rFonts w:cstheme="minorHAnsi"/>
          <w:sz w:val="16"/>
          <w:szCs w:val="16"/>
        </w:rPr>
        <w:t xml:space="preserve"> </w:t>
      </w:r>
      <w:r w:rsidR="008849F5" w:rsidRPr="008849F5">
        <w:rPr>
          <w:rFonts w:cstheme="minorHAnsi"/>
          <w:sz w:val="16"/>
          <w:szCs w:val="16"/>
        </w:rPr>
        <w:t>└</w:t>
      </w:r>
      <w:r w:rsidR="00D60B05" w:rsidRPr="008849F5">
        <w:rPr>
          <w:sz w:val="16"/>
          <w:szCs w:val="16"/>
        </w:rPr>
        <w:t>----</w:t>
      </w:r>
      <w:r w:rsidR="00D60B05" w:rsidRPr="008849F5">
        <w:rPr>
          <w:rFonts w:hint="eastAsia"/>
          <w:sz w:val="16"/>
          <w:szCs w:val="16"/>
        </w:rPr>
        <w:t xml:space="preserve"> prestamos.txt</w:t>
      </w:r>
      <w:r w:rsidR="008849F5" w:rsidRPr="008849F5">
        <w:rPr>
          <w:sz w:val="16"/>
          <w:szCs w:val="16"/>
        </w:rPr>
        <w:t xml:space="preserve"> </w:t>
      </w:r>
    </w:p>
    <w:p w14:paraId="19FB5B68" w14:textId="446C104B" w:rsidR="00403610" w:rsidRDefault="00091D57" w:rsidP="00403610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4D517943" w14:textId="4553F3E2" w:rsidR="00091D57" w:rsidRPr="008849F5" w:rsidRDefault="00091D57" w:rsidP="00091D57">
      <w:pPr>
        <w:rPr>
          <w:sz w:val="16"/>
          <w:szCs w:val="16"/>
        </w:rPr>
      </w:pPr>
      <w:r w:rsidRPr="008849F5">
        <w:rPr>
          <w:sz w:val="16"/>
          <w:szCs w:val="16"/>
        </w:rPr>
        <w:t>|----/</w:t>
      </w:r>
      <w:r>
        <w:rPr>
          <w:sz w:val="16"/>
          <w:szCs w:val="16"/>
        </w:rPr>
        <w:t>Contratos</w:t>
      </w:r>
      <w:r w:rsidRPr="008849F5">
        <w:rPr>
          <w:rFonts w:hint="eastAsia"/>
          <w:sz w:val="16"/>
          <w:szCs w:val="16"/>
        </w:rPr>
        <w:t>/</w:t>
      </w:r>
    </w:p>
    <w:p w14:paraId="0225D601" w14:textId="2B8623F9" w:rsidR="00091D57" w:rsidRDefault="00091D57" w:rsidP="00091D57">
      <w:pPr>
        <w:rPr>
          <w:sz w:val="16"/>
          <w:szCs w:val="16"/>
        </w:rPr>
      </w:pPr>
      <w:r w:rsidRPr="008849F5">
        <w:rPr>
          <w:sz w:val="16"/>
          <w:szCs w:val="16"/>
        </w:rPr>
        <w:t xml:space="preserve">|  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8849F5">
        <w:rPr>
          <w:rFonts w:hint="eastAsia"/>
          <w:sz w:val="16"/>
          <w:szCs w:val="16"/>
        </w:rPr>
        <w:t xml:space="preserve"> </w:t>
      </w:r>
      <w:r w:rsidRPr="008849F5">
        <w:rPr>
          <w:rFonts w:cstheme="minorHAnsi"/>
          <w:sz w:val="16"/>
          <w:szCs w:val="16"/>
        </w:rPr>
        <w:t>└</w:t>
      </w:r>
      <w:r w:rsidRPr="008849F5">
        <w:rPr>
          <w:sz w:val="16"/>
          <w:szCs w:val="16"/>
        </w:rPr>
        <w:t>----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Contrato</w:t>
      </w:r>
      <w:r w:rsidR="00CF3D73" w:rsidRPr="00CF3D73">
        <w:rPr>
          <w:sz w:val="16"/>
          <w:szCs w:val="16"/>
        </w:rPr>
        <w:t>_&lt;NIE&gt;.</w:t>
      </w:r>
      <w:proofErr w:type="spellStart"/>
      <w:r w:rsidRPr="00CF3D73">
        <w:rPr>
          <w:rFonts w:hint="eastAsia"/>
          <w:sz w:val="16"/>
          <w:szCs w:val="16"/>
        </w:rPr>
        <w:t>txt</w:t>
      </w:r>
      <w:proofErr w:type="spellEnd"/>
    </w:p>
    <w:p w14:paraId="3B2DE68A" w14:textId="77777777" w:rsidR="00CF3D73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6AF21C30" w14:textId="21E2462A" w:rsidR="00CF3D73" w:rsidRPr="008849F5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>|----/</w:t>
      </w:r>
      <w:r>
        <w:rPr>
          <w:sz w:val="16"/>
          <w:szCs w:val="16"/>
        </w:rPr>
        <w:t>Usuarios</w:t>
      </w:r>
      <w:r w:rsidRPr="008849F5">
        <w:rPr>
          <w:rFonts w:hint="eastAsia"/>
          <w:sz w:val="16"/>
          <w:szCs w:val="16"/>
        </w:rPr>
        <w:t>/</w:t>
      </w:r>
    </w:p>
    <w:p w14:paraId="65305865" w14:textId="68569F1C" w:rsidR="00CF3D73" w:rsidRPr="008849F5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 xml:space="preserve">  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8849F5">
        <w:rPr>
          <w:rFonts w:cstheme="minorHAnsi"/>
          <w:sz w:val="16"/>
          <w:szCs w:val="16"/>
        </w:rPr>
        <w:t>└</w:t>
      </w:r>
      <w:r w:rsidRPr="008849F5">
        <w:rPr>
          <w:sz w:val="16"/>
          <w:szCs w:val="16"/>
        </w:rPr>
        <w:t>----</w:t>
      </w:r>
      <w:r w:rsidRPr="008849F5">
        <w:rPr>
          <w:rFonts w:hint="eastAsia"/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usuarios</w:t>
      </w:r>
      <w:r w:rsidRPr="008849F5">
        <w:rPr>
          <w:rFonts w:hint="eastAsia"/>
          <w:sz w:val="16"/>
          <w:szCs w:val="16"/>
        </w:rPr>
        <w:t>txt</w:t>
      </w:r>
      <w:proofErr w:type="spellEnd"/>
    </w:p>
    <w:p w14:paraId="595F618B" w14:textId="77777777" w:rsidR="00CF3D73" w:rsidRPr="008849F5" w:rsidRDefault="00CF3D73" w:rsidP="00091D57">
      <w:pPr>
        <w:rPr>
          <w:sz w:val="16"/>
          <w:szCs w:val="16"/>
        </w:rPr>
      </w:pPr>
    </w:p>
    <w:p w14:paraId="2B46F585" w14:textId="77777777" w:rsidR="00403610" w:rsidRPr="00BD020C" w:rsidRDefault="00403610" w:rsidP="003305C7">
      <w:pPr>
        <w:rPr>
          <w:sz w:val="14"/>
          <w:szCs w:val="14"/>
        </w:rPr>
      </w:pPr>
    </w:p>
    <w:p w14:paraId="430D6627" w14:textId="77777777" w:rsidR="00937301" w:rsidRPr="00253E43" w:rsidRDefault="00937301" w:rsidP="00312CEF">
      <w:pPr>
        <w:pStyle w:val="Ttulo2"/>
      </w:pPr>
      <w:bookmarkStart w:id="121" w:name="_Toc49341832"/>
      <w:bookmarkStart w:id="122" w:name="_Toc170148359"/>
      <w:bookmarkStart w:id="123" w:name="_Toc199109073"/>
      <w:r w:rsidRPr="00253E43">
        <w:t>Diseño de procedimientos especiales</w:t>
      </w:r>
      <w:bookmarkEnd w:id="121"/>
      <w:bookmarkEnd w:id="122"/>
      <w:bookmarkEnd w:id="123"/>
    </w:p>
    <w:p w14:paraId="681FF869" w14:textId="084A112A" w:rsidR="003305C7" w:rsidRDefault="0021469D" w:rsidP="00403610">
      <w:pPr>
        <w:pStyle w:val="Ttulo3"/>
      </w:pPr>
      <w:bookmarkStart w:id="124" w:name="_Toc49341833"/>
      <w:bookmarkStart w:id="125" w:name="_Toc170148360"/>
      <w:bookmarkStart w:id="126" w:name="_Toc199109074"/>
      <w:r w:rsidRPr="00253E43">
        <w:t>Configuración de la aplicación.</w:t>
      </w:r>
      <w:bookmarkEnd w:id="124"/>
      <w:bookmarkEnd w:id="125"/>
      <w:bookmarkEnd w:id="126"/>
    </w:p>
    <w:p w14:paraId="629B6712" w14:textId="77777777" w:rsidR="00403610" w:rsidRDefault="00403610" w:rsidP="00403610">
      <w:r w:rsidRPr="00403610">
        <w:t>La base de datos del programa está organizada y distribuida en ficheros de texto plano (.</w:t>
      </w:r>
      <w:proofErr w:type="spellStart"/>
      <w:r w:rsidRPr="00403610">
        <w:t>txt</w:t>
      </w:r>
      <w:proofErr w:type="spellEnd"/>
      <w:r w:rsidRPr="00403610">
        <w:t>). Dado que se trata de una aplicación destinada a la gestión de préstamos de libros en un centro educativo concreto, no se requiere una base de datos compleja ni de gran escala.</w:t>
      </w:r>
    </w:p>
    <w:p w14:paraId="1BF02F0A" w14:textId="77777777" w:rsidR="00403610" w:rsidRPr="00403610" w:rsidRDefault="00403610" w:rsidP="00403610"/>
    <w:p w14:paraId="7ECE03E3" w14:textId="0C4F4BB9" w:rsidR="00403610" w:rsidRDefault="00403610" w:rsidP="00403610">
      <w:r w:rsidRPr="00403610">
        <w:t>Los datos se dividen en dos grupos:</w:t>
      </w:r>
    </w:p>
    <w:p w14:paraId="13719ABD" w14:textId="77777777" w:rsidR="00403610" w:rsidRDefault="00403610" w:rsidP="00403610">
      <w:pPr>
        <w:rPr>
          <w:b/>
          <w:bCs/>
        </w:rPr>
      </w:pPr>
    </w:p>
    <w:p w14:paraId="40782050" w14:textId="54CB39B4" w:rsidR="00403610" w:rsidRPr="00403610" w:rsidRDefault="00403610" w:rsidP="00403610">
      <w:pPr>
        <w:rPr>
          <w:b/>
          <w:bCs/>
        </w:rPr>
      </w:pPr>
      <w:r w:rsidRPr="00403610">
        <w:rPr>
          <w:b/>
          <w:bCs/>
        </w:rPr>
        <w:t>Datos editables desde la aplicación:</w:t>
      </w:r>
    </w:p>
    <w:p w14:paraId="5B7C78D9" w14:textId="77777777" w:rsidR="00403610" w:rsidRPr="00403610" w:rsidRDefault="00403610" w:rsidP="00403610">
      <w:pPr>
        <w:numPr>
          <w:ilvl w:val="0"/>
          <w:numId w:val="16"/>
        </w:numPr>
      </w:pPr>
      <w:r w:rsidRPr="00403610">
        <w:t>alumnos.txt</w:t>
      </w:r>
    </w:p>
    <w:p w14:paraId="27C29068" w14:textId="039CC641" w:rsidR="00CF3D73" w:rsidRDefault="00403610" w:rsidP="00CF3D73">
      <w:pPr>
        <w:numPr>
          <w:ilvl w:val="0"/>
          <w:numId w:val="16"/>
        </w:numPr>
      </w:pPr>
      <w:r w:rsidRPr="00403610">
        <w:t>prestamos.txt</w:t>
      </w:r>
    </w:p>
    <w:p w14:paraId="2256EB8A" w14:textId="77777777" w:rsidR="00403610" w:rsidRPr="00403610" w:rsidRDefault="00403610" w:rsidP="00403610">
      <w:pPr>
        <w:ind w:left="720"/>
      </w:pPr>
    </w:p>
    <w:p w14:paraId="7AD63466" w14:textId="77777777" w:rsidR="00403610" w:rsidRDefault="00403610" w:rsidP="00403610">
      <w:r w:rsidRPr="00403610">
        <w:t xml:space="preserve">Estos ficheros permiten </w:t>
      </w:r>
      <w:r w:rsidRPr="00403610">
        <w:rPr>
          <w:b/>
          <w:bCs/>
        </w:rPr>
        <w:t>crear, modificar y visualizar información</w:t>
      </w:r>
      <w:r w:rsidRPr="00403610">
        <w:t xml:space="preserve"> directamente desde el programa, ya que son elementos que cambian con frecuencia durante el curso escolar.</w:t>
      </w:r>
    </w:p>
    <w:p w14:paraId="0396F801" w14:textId="77777777" w:rsidR="00CF3D73" w:rsidRPr="00403610" w:rsidRDefault="00CF3D73" w:rsidP="00403610"/>
    <w:p w14:paraId="06A52B63" w14:textId="7E863CB7" w:rsidR="00403610" w:rsidRPr="00403610" w:rsidRDefault="00403610" w:rsidP="00403610">
      <w:pPr>
        <w:rPr>
          <w:b/>
          <w:bCs/>
        </w:rPr>
      </w:pPr>
      <w:r w:rsidRPr="00403610">
        <w:rPr>
          <w:b/>
          <w:bCs/>
        </w:rPr>
        <w:t>Datos editables de forma manual:</w:t>
      </w:r>
    </w:p>
    <w:p w14:paraId="097E3209" w14:textId="77777777" w:rsidR="00403610" w:rsidRPr="00403610" w:rsidRDefault="00403610" w:rsidP="00403610">
      <w:pPr>
        <w:numPr>
          <w:ilvl w:val="0"/>
          <w:numId w:val="17"/>
        </w:numPr>
      </w:pPr>
      <w:r w:rsidRPr="00403610">
        <w:t>libros.txt</w:t>
      </w:r>
    </w:p>
    <w:p w14:paraId="4952382B" w14:textId="77777777" w:rsidR="00403610" w:rsidRPr="00403610" w:rsidRDefault="00403610" w:rsidP="00403610">
      <w:pPr>
        <w:numPr>
          <w:ilvl w:val="0"/>
          <w:numId w:val="17"/>
        </w:numPr>
      </w:pPr>
      <w:r w:rsidRPr="00403610">
        <w:t>cursos.txt</w:t>
      </w:r>
    </w:p>
    <w:p w14:paraId="04FF973B" w14:textId="7A04494A" w:rsidR="00CF3D73" w:rsidRDefault="00403610" w:rsidP="00CF3D73">
      <w:pPr>
        <w:numPr>
          <w:ilvl w:val="0"/>
          <w:numId w:val="17"/>
        </w:numPr>
      </w:pPr>
      <w:r w:rsidRPr="00403610">
        <w:t>materias.tx</w:t>
      </w:r>
      <w:r>
        <w:t>t</w:t>
      </w:r>
    </w:p>
    <w:p w14:paraId="167C18EF" w14:textId="77105AFF" w:rsidR="00CF3D73" w:rsidRDefault="00CF3D73" w:rsidP="00CF3D73">
      <w:pPr>
        <w:numPr>
          <w:ilvl w:val="0"/>
          <w:numId w:val="17"/>
        </w:numPr>
      </w:pPr>
      <w:r>
        <w:t>usuarios.txt</w:t>
      </w:r>
    </w:p>
    <w:p w14:paraId="58D2711E" w14:textId="77777777" w:rsidR="00403610" w:rsidRPr="00403610" w:rsidRDefault="00403610" w:rsidP="00403610">
      <w:pPr>
        <w:ind w:left="720"/>
      </w:pPr>
    </w:p>
    <w:p w14:paraId="5C8767C3" w14:textId="77777777" w:rsidR="00403610" w:rsidRDefault="00403610" w:rsidP="00403610">
      <w:r w:rsidRPr="00403610">
        <w:t xml:space="preserve">Estos archivos contienen información más </w:t>
      </w:r>
      <w:r w:rsidRPr="00403610">
        <w:rPr>
          <w:b/>
          <w:bCs/>
        </w:rPr>
        <w:t>estructural y estable</w:t>
      </w:r>
      <w:r w:rsidRPr="00403610">
        <w:t xml:space="preserve"> (como el catálogo de libros o los cursos y materias del centro). Debido a que rara vez cambian —normalmente solo se modifican entre cursos o tras cambios normativos—, su mantenimiento se realiza </w:t>
      </w:r>
      <w:r w:rsidRPr="00403610">
        <w:rPr>
          <w:b/>
          <w:bCs/>
        </w:rPr>
        <w:t>manualmente fuera del programa</w:t>
      </w:r>
      <w:r w:rsidRPr="00403610">
        <w:t xml:space="preserve">. Sin embargo, </w:t>
      </w:r>
      <w:r w:rsidRPr="00403610">
        <w:rPr>
          <w:b/>
          <w:bCs/>
        </w:rPr>
        <w:t>sí pueden ser consultados</w:t>
      </w:r>
      <w:r w:rsidRPr="00403610">
        <w:t xml:space="preserve"> desde la aplicación en modo solo lectura.</w:t>
      </w:r>
    </w:p>
    <w:p w14:paraId="7496A87F" w14:textId="77777777" w:rsidR="00CF3D73" w:rsidRDefault="00CF3D73" w:rsidP="00403610"/>
    <w:p w14:paraId="5F067915" w14:textId="21B9CA2B" w:rsidR="00F23FF5" w:rsidRPr="00F23FF5" w:rsidRDefault="00F23FF5" w:rsidP="00403610">
      <w:pPr>
        <w:rPr>
          <w:b/>
          <w:bCs/>
        </w:rPr>
      </w:pPr>
      <w:r w:rsidRPr="00CF3D73">
        <w:rPr>
          <w:b/>
          <w:bCs/>
        </w:rPr>
        <w:t>Los directorios /Contratos y /Usuarios contienen ficheros especiales:</w:t>
      </w:r>
    </w:p>
    <w:p w14:paraId="415741AA" w14:textId="77777777" w:rsidR="00F23FF5" w:rsidRDefault="00F23FF5" w:rsidP="00403610"/>
    <w:p w14:paraId="6349E8B8" w14:textId="77777777" w:rsidR="00CF3D73" w:rsidRPr="008849F5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>|----/</w:t>
      </w:r>
      <w:r>
        <w:rPr>
          <w:sz w:val="16"/>
          <w:szCs w:val="16"/>
        </w:rPr>
        <w:t>Contratos</w:t>
      </w:r>
      <w:r w:rsidRPr="008849F5">
        <w:rPr>
          <w:rFonts w:hint="eastAsia"/>
          <w:sz w:val="16"/>
          <w:szCs w:val="16"/>
        </w:rPr>
        <w:t>/</w:t>
      </w:r>
    </w:p>
    <w:p w14:paraId="2571CB50" w14:textId="77777777" w:rsidR="00CF3D73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 xml:space="preserve">|  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8849F5">
        <w:rPr>
          <w:rFonts w:hint="eastAsia"/>
          <w:sz w:val="16"/>
          <w:szCs w:val="16"/>
        </w:rPr>
        <w:t xml:space="preserve"> </w:t>
      </w:r>
      <w:r w:rsidRPr="008849F5">
        <w:rPr>
          <w:rFonts w:cstheme="minorHAnsi"/>
          <w:sz w:val="16"/>
          <w:szCs w:val="16"/>
        </w:rPr>
        <w:t>└</w:t>
      </w:r>
      <w:r w:rsidRPr="008849F5">
        <w:rPr>
          <w:sz w:val="16"/>
          <w:szCs w:val="16"/>
        </w:rPr>
        <w:t>----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Contrato</w:t>
      </w:r>
      <w:proofErr w:type="gramStart"/>
      <w:r>
        <w:rPr>
          <w:sz w:val="16"/>
          <w:szCs w:val="16"/>
        </w:rPr>
        <w:t>_(</w:t>
      </w:r>
      <w:proofErr w:type="spellStart"/>
      <w:proofErr w:type="gramEnd"/>
      <w:r>
        <w:rPr>
          <w:sz w:val="16"/>
          <w:szCs w:val="16"/>
        </w:rPr>
        <w:t>Nº</w:t>
      </w:r>
      <w:proofErr w:type="spellEnd"/>
      <w:r>
        <w:rPr>
          <w:sz w:val="16"/>
          <w:szCs w:val="16"/>
        </w:rPr>
        <w:t xml:space="preserve"> de documento)</w:t>
      </w:r>
      <w:r w:rsidRPr="008849F5">
        <w:rPr>
          <w:rFonts w:hint="eastAsia"/>
          <w:sz w:val="16"/>
          <w:szCs w:val="16"/>
        </w:rPr>
        <w:t>.txt</w:t>
      </w:r>
    </w:p>
    <w:p w14:paraId="19918831" w14:textId="77777777" w:rsidR="00CF3D73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>|</w:t>
      </w:r>
    </w:p>
    <w:p w14:paraId="7F228841" w14:textId="77777777" w:rsidR="00CF3D73" w:rsidRPr="008849F5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>|----/</w:t>
      </w:r>
      <w:r>
        <w:rPr>
          <w:sz w:val="16"/>
          <w:szCs w:val="16"/>
        </w:rPr>
        <w:t>Usuarios</w:t>
      </w:r>
      <w:r w:rsidRPr="008849F5">
        <w:rPr>
          <w:rFonts w:hint="eastAsia"/>
          <w:sz w:val="16"/>
          <w:szCs w:val="16"/>
        </w:rPr>
        <w:t>/</w:t>
      </w:r>
    </w:p>
    <w:p w14:paraId="6AD21840" w14:textId="19ACC4FB" w:rsidR="00CF3D73" w:rsidRPr="008849F5" w:rsidRDefault="00CF3D73" w:rsidP="00CF3D73">
      <w:pPr>
        <w:rPr>
          <w:sz w:val="16"/>
          <w:szCs w:val="16"/>
        </w:rPr>
      </w:pPr>
      <w:r w:rsidRPr="008849F5">
        <w:rPr>
          <w:sz w:val="16"/>
          <w:szCs w:val="16"/>
        </w:rPr>
        <w:t xml:space="preserve">  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Pr="008849F5">
        <w:rPr>
          <w:rFonts w:cstheme="minorHAnsi"/>
          <w:sz w:val="16"/>
          <w:szCs w:val="16"/>
        </w:rPr>
        <w:t>└</w:t>
      </w:r>
      <w:r w:rsidRPr="008849F5">
        <w:rPr>
          <w:sz w:val="16"/>
          <w:szCs w:val="16"/>
        </w:rPr>
        <w:t>----</w:t>
      </w:r>
      <w:r w:rsidRPr="008849F5"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usuarios.</w:t>
      </w:r>
      <w:r w:rsidRPr="008849F5">
        <w:rPr>
          <w:rFonts w:hint="eastAsia"/>
          <w:sz w:val="16"/>
          <w:szCs w:val="16"/>
        </w:rPr>
        <w:t>txt</w:t>
      </w:r>
    </w:p>
    <w:p w14:paraId="535E4A01" w14:textId="77777777" w:rsidR="00CF3D73" w:rsidRDefault="00CF3D73" w:rsidP="00403610"/>
    <w:p w14:paraId="14CC59B1" w14:textId="10229C82" w:rsidR="00F23FF5" w:rsidRPr="00F23FF5" w:rsidRDefault="00F23FF5" w:rsidP="00F23FF5">
      <w:pPr>
        <w:pStyle w:val="Prrafodelista"/>
        <w:numPr>
          <w:ilvl w:val="0"/>
          <w:numId w:val="29"/>
        </w:numPr>
        <w:rPr>
          <w:b/>
          <w:bCs/>
        </w:rPr>
      </w:pPr>
      <w:r w:rsidRPr="00F23FF5">
        <w:rPr>
          <w:b/>
          <w:bCs/>
        </w:rPr>
        <w:lastRenderedPageBreak/>
        <w:t xml:space="preserve">/Contratos/: </w:t>
      </w:r>
      <w:r w:rsidRPr="00F23FF5">
        <w:t>Guarda archivos contrato_&lt;NIE&gt;.</w:t>
      </w:r>
      <w:proofErr w:type="spellStart"/>
      <w:r w:rsidRPr="00F23FF5">
        <w:t>txt</w:t>
      </w:r>
      <w:proofErr w:type="spellEnd"/>
      <w:r w:rsidRPr="00F23FF5">
        <w:t xml:space="preserve"> generados al registrar un préstamo. Su función es dejar constancia por escrito de que el alumno ha recibido el libro y acepta devolverlo, mediante firma física.</w:t>
      </w:r>
    </w:p>
    <w:p w14:paraId="7E9994CD" w14:textId="5A1E8D5B" w:rsidR="00F23FF5" w:rsidRPr="00F23FF5" w:rsidRDefault="00F23FF5" w:rsidP="00F23FF5">
      <w:pPr>
        <w:pStyle w:val="Prrafodelista"/>
        <w:numPr>
          <w:ilvl w:val="0"/>
          <w:numId w:val="28"/>
        </w:numPr>
        <w:rPr>
          <w:b/>
          <w:bCs/>
        </w:rPr>
      </w:pPr>
      <w:r w:rsidRPr="00F23FF5">
        <w:rPr>
          <w:b/>
          <w:bCs/>
        </w:rPr>
        <w:t xml:space="preserve">/Usuarios/: </w:t>
      </w:r>
      <w:r w:rsidRPr="00F23FF5">
        <w:t>Contiene usuarios.txt, con usuarios y contraseñas autorizados. El programa lo consulta al iniciar para validar el acceso.</w:t>
      </w:r>
    </w:p>
    <w:p w14:paraId="34AF64B3" w14:textId="77777777" w:rsidR="00E84DE2" w:rsidRPr="003305C7" w:rsidRDefault="00E84DE2" w:rsidP="003305C7"/>
    <w:p w14:paraId="10238661" w14:textId="45CD7C9A" w:rsidR="00C667FF" w:rsidRDefault="00B72C2F" w:rsidP="00FD4383">
      <w:pPr>
        <w:pStyle w:val="Ttulo3"/>
      </w:pPr>
      <w:bookmarkStart w:id="127" w:name="_Toc49341834"/>
      <w:bookmarkStart w:id="128" w:name="_Toc170148361"/>
      <w:bookmarkStart w:id="129" w:name="_Toc199109075"/>
      <w:r>
        <w:t>Estructura del fichero de datos</w:t>
      </w:r>
      <w:bookmarkEnd w:id="127"/>
      <w:bookmarkEnd w:id="128"/>
      <w:bookmarkEnd w:id="129"/>
    </w:p>
    <w:p w14:paraId="502DAB64" w14:textId="0D0DD122" w:rsidR="00FD4383" w:rsidRDefault="00FD4383" w:rsidP="00C667FF">
      <w:r w:rsidRPr="00FD4383">
        <w:t>Cada fichero .</w:t>
      </w:r>
      <w:proofErr w:type="spellStart"/>
      <w:r w:rsidRPr="00FD4383">
        <w:t>txt</w:t>
      </w:r>
      <w:proofErr w:type="spellEnd"/>
      <w:r w:rsidRPr="00FD4383">
        <w:t xml:space="preserve"> almacena los distintos </w:t>
      </w:r>
      <w:r w:rsidRPr="00FD4383">
        <w:rPr>
          <w:b/>
          <w:bCs/>
        </w:rPr>
        <w:t>atributos asociados a una clase</w:t>
      </w:r>
      <w:r w:rsidRPr="00FD4383">
        <w:t xml:space="preserve"> del programa, y por tanto contiene los </w:t>
      </w:r>
      <w:r w:rsidRPr="00FD4383">
        <w:rPr>
          <w:b/>
          <w:bCs/>
        </w:rPr>
        <w:t>datos que forman parte de cada objeto creado</w:t>
      </w:r>
      <w:r w:rsidRPr="00FD4383">
        <w:t>.</w:t>
      </w:r>
    </w:p>
    <w:p w14:paraId="575E9529" w14:textId="77777777" w:rsidR="00FD4383" w:rsidRPr="00C667FF" w:rsidRDefault="00FD4383" w:rsidP="00C667FF"/>
    <w:p w14:paraId="3ECC77AA" w14:textId="77777777" w:rsidR="00FD4383" w:rsidRPr="00FD4383" w:rsidRDefault="00FD4383" w:rsidP="00FD4383">
      <w:pPr>
        <w:rPr>
          <w:sz w:val="16"/>
          <w:szCs w:val="16"/>
        </w:rPr>
      </w:pPr>
      <w:r w:rsidRPr="00FD4383">
        <w:rPr>
          <w:sz w:val="16"/>
          <w:szCs w:val="16"/>
        </w:rPr>
        <w:t>/Datos/</w:t>
      </w:r>
    </w:p>
    <w:p w14:paraId="45178BAD" w14:textId="77777777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│</w:t>
      </w:r>
    </w:p>
    <w:p w14:paraId="33563A4C" w14:textId="34728CD1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alumnos.txt       </w:t>
      </w:r>
      <w:r w:rsidR="000C03BF">
        <w:rPr>
          <w:sz w:val="16"/>
          <w:szCs w:val="16"/>
        </w:rPr>
        <w:t xml:space="preserve">   </w:t>
      </w:r>
      <w:r w:rsidR="000C03BF" w:rsidRPr="000C03BF">
        <w:rPr>
          <w:sz w:val="16"/>
          <w:szCs w:val="16"/>
        </w:rPr>
        <w:sym w:font="Wingdings" w:char="F0E0"/>
      </w:r>
      <w:r w:rsidR="000C03BF">
        <w:rPr>
          <w:sz w:val="16"/>
          <w:szCs w:val="16"/>
        </w:rPr>
        <w:t xml:space="preserve"> </w:t>
      </w:r>
      <w:r w:rsidRPr="00FD4383">
        <w:rPr>
          <w:rFonts w:hint="eastAsia"/>
          <w:sz w:val="16"/>
          <w:szCs w:val="16"/>
        </w:rPr>
        <w:t>Información de cada alumno (DNI, nombre, apellidos, etc.)</w:t>
      </w:r>
    </w:p>
    <w:p w14:paraId="0E075645" w14:textId="12B20ED1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prestamos.txt   </w:t>
      </w:r>
      <w:r w:rsidR="000C03BF">
        <w:rPr>
          <w:sz w:val="16"/>
          <w:szCs w:val="16"/>
        </w:rPr>
        <w:t xml:space="preserve">  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Registros de los préstamos realizados</w:t>
      </w:r>
      <w:r w:rsidR="000C03BF">
        <w:rPr>
          <w:sz w:val="16"/>
          <w:szCs w:val="16"/>
        </w:rPr>
        <w:t>.</w:t>
      </w:r>
    </w:p>
    <w:p w14:paraId="4A8554AE" w14:textId="54C8B5B8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libros.txt        </w:t>
      </w:r>
      <w:r>
        <w:rPr>
          <w:sz w:val="16"/>
          <w:szCs w:val="16"/>
        </w:rPr>
        <w:t xml:space="preserve">      </w:t>
      </w:r>
      <w:r w:rsidRPr="00FD4383">
        <w:rPr>
          <w:rFonts w:hint="eastAsia"/>
          <w:sz w:val="16"/>
          <w:szCs w:val="16"/>
        </w:rPr>
        <w:t xml:space="preserve">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Catálogo de libros disponibles</w:t>
      </w:r>
      <w:r w:rsidR="000C03BF">
        <w:rPr>
          <w:sz w:val="16"/>
          <w:szCs w:val="16"/>
        </w:rPr>
        <w:t>.</w:t>
      </w:r>
    </w:p>
    <w:p w14:paraId="780E7937" w14:textId="2F638D7C" w:rsidR="00FD4383" w:rsidRPr="00FD4383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├──</w:t>
      </w:r>
      <w:r w:rsidRPr="00FD4383">
        <w:rPr>
          <w:rFonts w:hint="eastAsia"/>
          <w:sz w:val="16"/>
          <w:szCs w:val="16"/>
        </w:rPr>
        <w:t xml:space="preserve"> cursos.txt        </w:t>
      </w:r>
      <w:r>
        <w:rPr>
          <w:sz w:val="16"/>
          <w:szCs w:val="16"/>
        </w:rPr>
        <w:t xml:space="preserve">    </w:t>
      </w:r>
      <w:r w:rsidRPr="00FD4383">
        <w:rPr>
          <w:rFonts w:hint="eastAsia"/>
          <w:sz w:val="16"/>
          <w:szCs w:val="16"/>
        </w:rPr>
        <w:t xml:space="preserve">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Lista de cursos del centro educativo</w:t>
      </w:r>
      <w:r w:rsidR="000C03BF">
        <w:rPr>
          <w:sz w:val="16"/>
          <w:szCs w:val="16"/>
        </w:rPr>
        <w:t>.</w:t>
      </w:r>
    </w:p>
    <w:p w14:paraId="0BABA31D" w14:textId="33613FC8" w:rsidR="00091D57" w:rsidRDefault="00FD4383" w:rsidP="00FD4383">
      <w:pPr>
        <w:rPr>
          <w:sz w:val="16"/>
          <w:szCs w:val="16"/>
        </w:rPr>
      </w:pPr>
      <w:r w:rsidRPr="00FD4383">
        <w:rPr>
          <w:rFonts w:hint="eastAsia"/>
          <w:sz w:val="16"/>
          <w:szCs w:val="16"/>
        </w:rPr>
        <w:t>└──</w:t>
      </w:r>
      <w:r w:rsidRPr="00FD4383">
        <w:rPr>
          <w:rFonts w:hint="eastAsia"/>
          <w:sz w:val="16"/>
          <w:szCs w:val="16"/>
        </w:rPr>
        <w:t xml:space="preserve"> materias.txt    </w:t>
      </w:r>
      <w:r>
        <w:rPr>
          <w:sz w:val="16"/>
          <w:szCs w:val="16"/>
        </w:rPr>
        <w:t xml:space="preserve">  </w:t>
      </w:r>
      <w:r w:rsidRPr="00FD4383">
        <w:rPr>
          <w:rFonts w:hint="eastAsia"/>
          <w:sz w:val="16"/>
          <w:szCs w:val="16"/>
        </w:rPr>
        <w:t xml:space="preserve">   </w:t>
      </w:r>
      <w:r w:rsidR="000C03BF" w:rsidRPr="000C03BF">
        <w:rPr>
          <w:sz w:val="16"/>
          <w:szCs w:val="16"/>
        </w:rPr>
        <w:sym w:font="Wingdings" w:char="F0E0"/>
      </w:r>
      <w:r w:rsidRPr="00FD4383">
        <w:rPr>
          <w:rFonts w:hint="eastAsia"/>
          <w:sz w:val="16"/>
          <w:szCs w:val="16"/>
        </w:rPr>
        <w:t xml:space="preserve"> Materias asociadas a los cursos</w:t>
      </w:r>
      <w:r w:rsidR="000C03BF">
        <w:rPr>
          <w:sz w:val="16"/>
          <w:szCs w:val="16"/>
        </w:rPr>
        <w:t>.</w:t>
      </w:r>
    </w:p>
    <w:p w14:paraId="545C5946" w14:textId="77777777" w:rsidR="00FD4383" w:rsidRDefault="00FD4383" w:rsidP="00FD4383"/>
    <w:p w14:paraId="74BC9C58" w14:textId="41EE32E7" w:rsidR="009D4500" w:rsidRDefault="00F57AA5" w:rsidP="00C667FF">
      <w:pPr>
        <w:pStyle w:val="Ttulo2"/>
      </w:pPr>
      <w:bookmarkStart w:id="130" w:name="_Toc49341838"/>
      <w:bookmarkStart w:id="131" w:name="_Toc170148362"/>
      <w:bookmarkStart w:id="132" w:name="_Toc199109076"/>
      <w:r w:rsidRPr="00253E43">
        <w:t>Diseño de la estructura de clases y librerías (diagrama de clases)</w:t>
      </w:r>
      <w:bookmarkEnd w:id="130"/>
      <w:bookmarkEnd w:id="131"/>
      <w:bookmarkEnd w:id="132"/>
    </w:p>
    <w:p w14:paraId="72C80F3E" w14:textId="56A21E70" w:rsidR="00C667FF" w:rsidRPr="00C667FF" w:rsidRDefault="006B387C" w:rsidP="00C667FF">
      <w:r>
        <w:rPr>
          <w:noProof/>
        </w:rPr>
        <w:drawing>
          <wp:inline distT="0" distB="0" distL="0" distR="0" wp14:anchorId="24768947" wp14:editId="1CE987D5">
            <wp:extent cx="6371590" cy="4288155"/>
            <wp:effectExtent l="0" t="0" r="0" b="0"/>
            <wp:docPr id="730998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84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21EF" w14:textId="2BD46163" w:rsidR="009D4500" w:rsidRDefault="00D2408E" w:rsidP="00D2408E">
      <w:pPr>
        <w:tabs>
          <w:tab w:val="left" w:pos="5940"/>
        </w:tabs>
        <w:rPr>
          <w:color w:val="FF0000"/>
        </w:rPr>
      </w:pPr>
      <w:r>
        <w:rPr>
          <w:color w:val="FF0000"/>
        </w:rPr>
        <w:tab/>
      </w:r>
    </w:p>
    <w:p w14:paraId="6E0388BD" w14:textId="713B1C7B" w:rsidR="009D4500" w:rsidRDefault="009D4500" w:rsidP="003305C7">
      <w:pPr>
        <w:rPr>
          <w:color w:val="FF0000"/>
        </w:rPr>
      </w:pPr>
    </w:p>
    <w:p w14:paraId="300580EC" w14:textId="47A7EBA2" w:rsidR="009D4500" w:rsidRDefault="009D4500" w:rsidP="003305C7">
      <w:pPr>
        <w:rPr>
          <w:color w:val="FF0000"/>
        </w:rPr>
      </w:pPr>
    </w:p>
    <w:p w14:paraId="66BC5E6B" w14:textId="7BFB388A" w:rsidR="009D4500" w:rsidRDefault="009D4500" w:rsidP="003305C7">
      <w:pPr>
        <w:rPr>
          <w:color w:val="FF0000"/>
        </w:rPr>
      </w:pPr>
    </w:p>
    <w:p w14:paraId="2D30F7E5" w14:textId="77777777" w:rsidR="009D4500" w:rsidRPr="003305C7" w:rsidRDefault="009D4500" w:rsidP="003305C7"/>
    <w:p w14:paraId="7E244DDE" w14:textId="77777777" w:rsidR="00937301" w:rsidRPr="00253E43" w:rsidRDefault="00937301" w:rsidP="00312CEF">
      <w:pPr>
        <w:pStyle w:val="Ttulo2"/>
      </w:pPr>
      <w:bookmarkStart w:id="133" w:name="_Toc49341839"/>
      <w:bookmarkStart w:id="134" w:name="_Toc170148363"/>
      <w:bookmarkStart w:id="135" w:name="_Toc199109077"/>
      <w:r w:rsidRPr="00253E43">
        <w:lastRenderedPageBreak/>
        <w:t>Diseño de la interfaz gráfica</w:t>
      </w:r>
      <w:bookmarkEnd w:id="133"/>
      <w:bookmarkEnd w:id="134"/>
      <w:bookmarkEnd w:id="135"/>
    </w:p>
    <w:p w14:paraId="51CC3CCD" w14:textId="77777777" w:rsidR="007B2A1C" w:rsidRDefault="00300607" w:rsidP="00300607">
      <w:pPr>
        <w:pStyle w:val="Ttulo3"/>
      </w:pPr>
      <w:bookmarkStart w:id="136" w:name="_Toc49341840"/>
      <w:bookmarkStart w:id="137" w:name="_Toc170148364"/>
      <w:bookmarkStart w:id="138" w:name="_Toc199109078"/>
      <w:r w:rsidRPr="00253E43">
        <w:t>Diseño de movimiento de ventanas</w:t>
      </w:r>
      <w:bookmarkEnd w:id="136"/>
      <w:bookmarkEnd w:id="137"/>
      <w:bookmarkEnd w:id="138"/>
    </w:p>
    <w:p w14:paraId="550FEB2F" w14:textId="3F5BCA9F" w:rsidR="00D53924" w:rsidRDefault="00CD2B6C" w:rsidP="00CD2B6C">
      <w:r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1F2DBD17" w14:textId="77777777" w:rsidR="008039F7" w:rsidRDefault="008039F7" w:rsidP="00CD2B6C"/>
    <w:p w14:paraId="6202A075" w14:textId="07FE01DE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>1. Gestionar alumnos.</w:t>
      </w:r>
    </w:p>
    <w:p w14:paraId="19D295D4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1. Crear alumno.</w:t>
      </w:r>
    </w:p>
    <w:p w14:paraId="3ECA9A04" w14:textId="16272C9D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2. Modificar alumno.</w:t>
      </w:r>
    </w:p>
    <w:p w14:paraId="7D836789" w14:textId="67F7BA16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>1. Modificar NIE del alumno.</w:t>
      </w:r>
    </w:p>
    <w:p w14:paraId="3527FC0A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>2. Modificar nombre del alumno.</w:t>
      </w:r>
    </w:p>
    <w:p w14:paraId="59FCDC7B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>3. Modificar apellidos del alumno.</w:t>
      </w:r>
    </w:p>
    <w:p w14:paraId="54A33426" w14:textId="6BF166E1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 xml:space="preserve">4. Modificar bilingüe. </w:t>
      </w:r>
    </w:p>
    <w:p w14:paraId="14146B00" w14:textId="4BED6DA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 xml:space="preserve">5. Modificar tramo becado.  </w:t>
      </w:r>
    </w:p>
    <w:p w14:paraId="6E59A6A1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>6. Salir de menú 'Modificar alumno'.</w:t>
      </w:r>
    </w:p>
    <w:p w14:paraId="005A6135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3. Mostrar información de alumno.</w:t>
      </w:r>
    </w:p>
    <w:p w14:paraId="264FE554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4. Mostrar información de alumnos.</w:t>
      </w:r>
    </w:p>
    <w:p w14:paraId="621D8E66" w14:textId="3A7498C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5. Salir al menú principal.</w:t>
      </w:r>
    </w:p>
    <w:p w14:paraId="22ECC0D7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>2. Gestionar préstamos.</w:t>
      </w:r>
    </w:p>
    <w:p w14:paraId="6FAEAD27" w14:textId="046666F0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1. Realizar préstamo.</w:t>
      </w:r>
    </w:p>
    <w:p w14:paraId="1B35A216" w14:textId="0AEEA9F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2. Devolución préstamo.</w:t>
      </w:r>
    </w:p>
    <w:p w14:paraId="7397F5A3" w14:textId="0759F95B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3. Consultar estado libro.</w:t>
      </w:r>
    </w:p>
    <w:p w14:paraId="27B771A4" w14:textId="7777777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4. Salir al menú principal.</w:t>
      </w:r>
    </w:p>
    <w:p w14:paraId="438F6B22" w14:textId="31E6DECF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>3. Mostrar datos.</w:t>
      </w:r>
    </w:p>
    <w:p w14:paraId="1EC14335" w14:textId="32E72702" w:rsidR="008039F7" w:rsidRPr="008039F7" w:rsidRDefault="008039F7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1. Búsqueda avanzada.</w:t>
      </w:r>
    </w:p>
    <w:p w14:paraId="4F7C18C7" w14:textId="6E374EFC" w:rsidR="008039F7" w:rsidRPr="008039F7" w:rsidRDefault="008039F7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>1. Buscar libro.</w:t>
      </w:r>
    </w:p>
    <w:p w14:paraId="13DF7FE6" w14:textId="1FF1651A" w:rsidR="008039F7" w:rsidRPr="008039F7" w:rsidRDefault="008039F7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>2. Buscar curso.</w:t>
      </w:r>
    </w:p>
    <w:p w14:paraId="123C023B" w14:textId="7C9E78C7" w:rsidR="008039F7" w:rsidRPr="008039F7" w:rsidRDefault="008039F7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</w:r>
      <w:r w:rsidRPr="008039F7">
        <w:rPr>
          <w:sz w:val="16"/>
          <w:szCs w:val="16"/>
        </w:rPr>
        <w:tab/>
        <w:t>3. Buscar materia.</w:t>
      </w:r>
    </w:p>
    <w:p w14:paraId="700DC6EC" w14:textId="279F5A8B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 xml:space="preserve">1. Mostrar libros. </w:t>
      </w:r>
    </w:p>
    <w:p w14:paraId="0E02C2F5" w14:textId="3CE1D80B" w:rsidR="00517CFA" w:rsidRPr="008039F7" w:rsidRDefault="000C03BF" w:rsidP="00517CFA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 xml:space="preserve">2. Mostrar cursos. </w:t>
      </w:r>
    </w:p>
    <w:p w14:paraId="08FF4E67" w14:textId="764DBE87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3. Mostrar materias.</w:t>
      </w:r>
      <w:r w:rsidR="00517CFA" w:rsidRPr="008039F7">
        <w:rPr>
          <w:sz w:val="16"/>
          <w:szCs w:val="16"/>
        </w:rPr>
        <w:t xml:space="preserve"> </w:t>
      </w:r>
    </w:p>
    <w:p w14:paraId="456F8DA6" w14:textId="675F8D7A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ab/>
        <w:t>4. Salir al menú principal.</w:t>
      </w:r>
    </w:p>
    <w:p w14:paraId="6399F70A" w14:textId="1484712E" w:rsidR="000C03BF" w:rsidRPr="008039F7" w:rsidRDefault="000C03BF" w:rsidP="000C03BF">
      <w:pPr>
        <w:rPr>
          <w:sz w:val="16"/>
          <w:szCs w:val="16"/>
        </w:rPr>
      </w:pPr>
      <w:r w:rsidRPr="008039F7">
        <w:rPr>
          <w:sz w:val="16"/>
          <w:szCs w:val="16"/>
        </w:rPr>
        <w:t>4. Copia de seguridad.</w:t>
      </w:r>
      <w:r w:rsidR="00517CFA" w:rsidRPr="008039F7">
        <w:rPr>
          <w:sz w:val="16"/>
          <w:szCs w:val="16"/>
        </w:rPr>
        <w:t xml:space="preserve"> </w:t>
      </w:r>
    </w:p>
    <w:p w14:paraId="24A71D64" w14:textId="37F6BEF6" w:rsidR="000C03BF" w:rsidRPr="008039F7" w:rsidRDefault="008039F7" w:rsidP="000C03BF">
      <w:pPr>
        <w:rPr>
          <w:sz w:val="16"/>
          <w:szCs w:val="16"/>
        </w:rPr>
      </w:pPr>
      <w:r w:rsidRPr="00517CFA">
        <w:rPr>
          <w:noProof/>
          <w:sz w:val="16"/>
          <w:szCs w:val="16"/>
        </w:rPr>
        <w:drawing>
          <wp:anchor distT="0" distB="0" distL="114300" distR="114300" simplePos="0" relativeHeight="251674624" behindDoc="1" locked="0" layoutInCell="1" allowOverlap="1" wp14:anchorId="4459074E" wp14:editId="5269EC6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947464" cy="3820957"/>
            <wp:effectExtent l="0" t="0" r="0" b="0"/>
            <wp:wrapNone/>
            <wp:docPr id="20493295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64" cy="38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3BF" w:rsidRPr="008039F7">
        <w:rPr>
          <w:sz w:val="16"/>
          <w:szCs w:val="16"/>
        </w:rPr>
        <w:t>5. Salir.</w:t>
      </w:r>
      <w:r w:rsidR="00517CFA" w:rsidRPr="008039F7">
        <w:rPr>
          <w:sz w:val="16"/>
          <w:szCs w:val="16"/>
        </w:rPr>
        <w:t xml:space="preserve"> </w:t>
      </w:r>
    </w:p>
    <w:p w14:paraId="1E5053F1" w14:textId="6115F67C" w:rsidR="000C03BF" w:rsidRDefault="000C03BF" w:rsidP="00C21072"/>
    <w:p w14:paraId="2D504FB2" w14:textId="4D9D61E8" w:rsidR="00517CFA" w:rsidRPr="00517CFA" w:rsidRDefault="00517CFA" w:rsidP="00517CFA"/>
    <w:p w14:paraId="179D575F" w14:textId="5F9C0462" w:rsidR="00517CFA" w:rsidRDefault="00517CFA" w:rsidP="00C21072"/>
    <w:p w14:paraId="12F45E29" w14:textId="77777777" w:rsidR="00517CFA" w:rsidRDefault="00517CFA" w:rsidP="00C21072"/>
    <w:p w14:paraId="00F1CB7A" w14:textId="12C4FA0E" w:rsidR="00517CFA" w:rsidRDefault="00517CFA" w:rsidP="00C21072"/>
    <w:p w14:paraId="7CB02562" w14:textId="3ACA794E" w:rsidR="00517CFA" w:rsidRDefault="00517CFA" w:rsidP="00C21072"/>
    <w:p w14:paraId="36163F1F" w14:textId="77777777" w:rsidR="00517CFA" w:rsidRDefault="00517CFA" w:rsidP="00C21072"/>
    <w:p w14:paraId="37512E8A" w14:textId="77777777" w:rsidR="00517CFA" w:rsidRDefault="00517CFA" w:rsidP="00C21072"/>
    <w:p w14:paraId="6E908DC1" w14:textId="77777777" w:rsidR="00517CFA" w:rsidRDefault="00517CFA" w:rsidP="00C21072"/>
    <w:p w14:paraId="5AC89257" w14:textId="77777777" w:rsidR="00517CFA" w:rsidRDefault="00517CFA" w:rsidP="00C21072"/>
    <w:p w14:paraId="4695CBB8" w14:textId="77777777" w:rsidR="006B387C" w:rsidRDefault="006B387C" w:rsidP="00C21072"/>
    <w:p w14:paraId="521D38A1" w14:textId="77777777" w:rsidR="006B387C" w:rsidRDefault="006B387C" w:rsidP="00C21072"/>
    <w:p w14:paraId="49320393" w14:textId="77777777" w:rsidR="006B387C" w:rsidRDefault="006B387C" w:rsidP="00C21072"/>
    <w:p w14:paraId="44C5DE27" w14:textId="77777777" w:rsidR="006B387C" w:rsidRDefault="006B387C" w:rsidP="00C21072"/>
    <w:p w14:paraId="18E88D22" w14:textId="77777777" w:rsidR="00517CFA" w:rsidRDefault="00517CFA" w:rsidP="00C21072"/>
    <w:p w14:paraId="4AEF562A" w14:textId="77777777" w:rsidR="00517CFA" w:rsidRDefault="00517CFA" w:rsidP="00C21072"/>
    <w:p w14:paraId="0421298E" w14:textId="6A298C4D" w:rsidR="006B387C" w:rsidRPr="006B387C" w:rsidRDefault="00300607" w:rsidP="006B387C">
      <w:pPr>
        <w:pStyle w:val="Ttulo3"/>
      </w:pPr>
      <w:bookmarkStart w:id="139" w:name="_Toc49341841"/>
      <w:bookmarkStart w:id="140" w:name="_Toc170148365"/>
      <w:bookmarkStart w:id="141" w:name="_Toc199109079"/>
      <w:r w:rsidRPr="00253E43">
        <w:lastRenderedPageBreak/>
        <w:t>Diseño de las ventanas</w:t>
      </w:r>
      <w:bookmarkEnd w:id="139"/>
      <w:bookmarkEnd w:id="140"/>
      <w:bookmarkEnd w:id="141"/>
    </w:p>
    <w:p w14:paraId="489050B2" w14:textId="505063D0" w:rsidR="00CB2B2D" w:rsidRDefault="006B387C" w:rsidP="00CB2B2D">
      <w:pPr>
        <w:pStyle w:val="Ttulo4"/>
      </w:pPr>
      <w:bookmarkStart w:id="142" w:name="_Toc49341843"/>
      <w:bookmarkStart w:id="143" w:name="_Toc170148366"/>
      <w:r>
        <w:rPr>
          <w:noProof/>
        </w:rPr>
        <w:drawing>
          <wp:anchor distT="0" distB="0" distL="114300" distR="114300" simplePos="0" relativeHeight="251676672" behindDoc="1" locked="0" layoutInCell="1" allowOverlap="1" wp14:anchorId="211C8A40" wp14:editId="0D82C3E2">
            <wp:simplePos x="0" y="0"/>
            <wp:positionH relativeFrom="margin">
              <wp:posOffset>3252470</wp:posOffset>
            </wp:positionH>
            <wp:positionV relativeFrom="paragraph">
              <wp:posOffset>217170</wp:posOffset>
            </wp:positionV>
            <wp:extent cx="262890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43" y="21426"/>
                <wp:lineTo x="21443" y="0"/>
                <wp:lineTo x="0" y="0"/>
              </wp:wrapPolygon>
            </wp:wrapTight>
            <wp:docPr id="1507586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8665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3452DE9" wp14:editId="4FB7FB9F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2714625" cy="2562225"/>
            <wp:effectExtent l="0" t="0" r="9525" b="9525"/>
            <wp:wrapSquare wrapText="bothSides"/>
            <wp:docPr id="154287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763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B2B2D">
        <w:t xml:space="preserve">Ventana </w:t>
      </w:r>
      <w:bookmarkEnd w:id="142"/>
      <w:bookmarkEnd w:id="143"/>
      <w:r>
        <w:t>:</w:t>
      </w:r>
      <w:proofErr w:type="gramEnd"/>
      <w:r>
        <w:t xml:space="preserve"> Iniciar sesión / </w:t>
      </w:r>
      <w:proofErr w:type="spellStart"/>
      <w:r>
        <w:t>login</w:t>
      </w:r>
      <w:proofErr w:type="spellEnd"/>
      <w:r>
        <w:t xml:space="preserve">                             </w:t>
      </w:r>
      <w:proofErr w:type="gramStart"/>
      <w:r>
        <w:t>Ventana :</w:t>
      </w:r>
      <w:proofErr w:type="gramEnd"/>
      <w:r>
        <w:t xml:space="preserve"> Menú principal</w:t>
      </w:r>
    </w:p>
    <w:p w14:paraId="44457CD1" w14:textId="6C31DF4C" w:rsidR="006B387C" w:rsidRDefault="006F6EC1" w:rsidP="003305C7">
      <w:r>
        <w:tab/>
      </w:r>
      <w:r w:rsidR="006B387C">
        <w:t xml:space="preserve">                                          </w:t>
      </w:r>
    </w:p>
    <w:p w14:paraId="5E427C50" w14:textId="27945FAC" w:rsidR="006B387C" w:rsidRDefault="006B387C" w:rsidP="006B387C">
      <w:r>
        <w:rPr>
          <w:noProof/>
        </w:rPr>
        <w:drawing>
          <wp:anchor distT="0" distB="0" distL="114300" distR="114300" simplePos="0" relativeHeight="251678720" behindDoc="1" locked="0" layoutInCell="1" allowOverlap="1" wp14:anchorId="2BBCAB5D" wp14:editId="7EDF7B04">
            <wp:simplePos x="0" y="0"/>
            <wp:positionH relativeFrom="column">
              <wp:posOffset>3211830</wp:posOffset>
            </wp:positionH>
            <wp:positionV relativeFrom="paragraph">
              <wp:posOffset>255270</wp:posOffset>
            </wp:positionV>
            <wp:extent cx="2665730" cy="2546985"/>
            <wp:effectExtent l="0" t="0" r="1270" b="5715"/>
            <wp:wrapTight wrapText="bothSides">
              <wp:wrapPolygon edited="0">
                <wp:start x="0" y="0"/>
                <wp:lineTo x="0" y="21487"/>
                <wp:lineTo x="21456" y="21487"/>
                <wp:lineTo x="21456" y="0"/>
                <wp:lineTo x="0" y="0"/>
              </wp:wrapPolygon>
            </wp:wrapTight>
            <wp:docPr id="930953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5395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5470FBD" wp14:editId="3443C895">
            <wp:simplePos x="0" y="0"/>
            <wp:positionH relativeFrom="column">
              <wp:posOffset>-41910</wp:posOffset>
            </wp:positionH>
            <wp:positionV relativeFrom="paragraph">
              <wp:posOffset>255270</wp:posOffset>
            </wp:positionV>
            <wp:extent cx="2679065" cy="2546985"/>
            <wp:effectExtent l="0" t="0" r="6985" b="5715"/>
            <wp:wrapTight wrapText="bothSides">
              <wp:wrapPolygon edited="0">
                <wp:start x="0" y="0"/>
                <wp:lineTo x="0" y="21487"/>
                <wp:lineTo x="21503" y="21487"/>
                <wp:lineTo x="21503" y="0"/>
                <wp:lineTo x="0" y="0"/>
              </wp:wrapPolygon>
            </wp:wrapTight>
            <wp:docPr id="100786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623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>Ventana :</w:t>
      </w:r>
      <w:proofErr w:type="gramEnd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>Gestión alumnos</w:t>
      </w:r>
      <w:r w:rsidRPr="006B387C">
        <w:rPr>
          <w:noProof/>
        </w:rPr>
        <w:t xml:space="preserve"> </w:t>
      </w:r>
      <w:r>
        <w:rPr>
          <w:noProof/>
        </w:rPr>
        <w:t xml:space="preserve">                                      </w:t>
      </w:r>
      <w:proofErr w:type="gramStart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>Ventana :</w:t>
      </w:r>
      <w:proofErr w:type="gramEnd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>Gestión alumnos</w:t>
      </w:r>
      <w:r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 xml:space="preserve"> – Crear alumnos</w:t>
      </w:r>
      <w:r>
        <w:t xml:space="preserve"> </w:t>
      </w:r>
    </w:p>
    <w:p w14:paraId="601733F2" w14:textId="0779947F" w:rsidR="00312CEF" w:rsidRDefault="006B387C" w:rsidP="006B387C">
      <w:proofErr w:type="gramStart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>Ventana :</w:t>
      </w:r>
      <w:proofErr w:type="gramEnd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 xml:space="preserve">Modificar alumno - ERROR                 </w:t>
      </w:r>
      <w:proofErr w:type="gramStart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>Ventana :</w:t>
      </w:r>
      <w:proofErr w:type="gramEnd"/>
      <w:r w:rsidRPr="006B387C"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 xml:space="preserve"> </w:t>
      </w:r>
      <w:r>
        <w:rPr>
          <w:rFonts w:asciiTheme="majorHAnsi" w:eastAsiaTheme="majorEastAsia" w:hAnsiTheme="majorHAnsi" w:cstheme="majorBidi"/>
          <w:i/>
          <w:iCs/>
          <w:color w:val="013A57" w:themeColor="accent1" w:themeShade="BF"/>
        </w:rPr>
        <w:t>Información alumnos</w:t>
      </w:r>
    </w:p>
    <w:p w14:paraId="7530BB74" w14:textId="2ED0D84A" w:rsidR="0087537D" w:rsidRDefault="006B387C" w:rsidP="0087537D">
      <w:r>
        <w:rPr>
          <w:noProof/>
        </w:rPr>
        <w:drawing>
          <wp:anchor distT="0" distB="0" distL="114300" distR="114300" simplePos="0" relativeHeight="251679744" behindDoc="1" locked="0" layoutInCell="1" allowOverlap="1" wp14:anchorId="34E1D773" wp14:editId="65700F44">
            <wp:simplePos x="0" y="0"/>
            <wp:positionH relativeFrom="column">
              <wp:posOffset>3272790</wp:posOffset>
            </wp:positionH>
            <wp:positionV relativeFrom="paragraph">
              <wp:posOffset>8255</wp:posOffset>
            </wp:positionV>
            <wp:extent cx="2590800" cy="2455545"/>
            <wp:effectExtent l="0" t="0" r="0" b="1905"/>
            <wp:wrapTight wrapText="bothSides">
              <wp:wrapPolygon edited="0">
                <wp:start x="0" y="0"/>
                <wp:lineTo x="0" y="21449"/>
                <wp:lineTo x="21441" y="21449"/>
                <wp:lineTo x="21441" y="0"/>
                <wp:lineTo x="0" y="0"/>
              </wp:wrapPolygon>
            </wp:wrapTight>
            <wp:docPr id="1421024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24862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445134" wp14:editId="045EE062">
            <wp:extent cx="2648785" cy="2495550"/>
            <wp:effectExtent l="0" t="0" r="0" b="0"/>
            <wp:docPr id="177753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305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1561" cy="25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87C">
        <w:rPr>
          <w:noProof/>
        </w:rPr>
        <w:t xml:space="preserve"> </w:t>
      </w:r>
    </w:p>
    <w:p w14:paraId="53F78BB8" w14:textId="5A29492E" w:rsidR="00CA3A4D" w:rsidRDefault="00CA3A4D" w:rsidP="003C0648">
      <w:pPr>
        <w:rPr>
          <w:color w:val="FF0000"/>
        </w:rPr>
      </w:pPr>
    </w:p>
    <w:p w14:paraId="5BE2355E" w14:textId="2E332999" w:rsidR="00CA3A4D" w:rsidRDefault="00CA3A4D" w:rsidP="003C0648">
      <w:pPr>
        <w:rPr>
          <w:color w:val="FF0000"/>
        </w:rPr>
      </w:pPr>
    </w:p>
    <w:p w14:paraId="257F9C95" w14:textId="4036E430" w:rsidR="00CA3A4D" w:rsidRDefault="00CA3A4D" w:rsidP="003C0648">
      <w:pPr>
        <w:rPr>
          <w:color w:val="FF0000"/>
        </w:rPr>
      </w:pPr>
    </w:p>
    <w:p w14:paraId="2574CB6D" w14:textId="77777777" w:rsidR="00186D37" w:rsidRPr="00186D37" w:rsidRDefault="00186D37" w:rsidP="00186D37">
      <w:pPr>
        <w:rPr>
          <w:color w:val="0F0D29" w:themeColor="text1"/>
        </w:rPr>
      </w:pPr>
      <w:r w:rsidRPr="00186D37">
        <w:rPr>
          <w:color w:val="0F0D29" w:themeColor="text1"/>
        </w:rPr>
        <w:t>Se han añadido a la documentación seis diseños de ventana que permiten visualizar cómo podría ser la interfaz final del programa. Estos esquemas sirven para representar el flujo de trabajo de la aplicación y ayudan a imaginar de forma clara y ordenada la interacción del usuario con el sistema.</w:t>
      </w:r>
    </w:p>
    <w:p w14:paraId="33FD6C60" w14:textId="57E473A4" w:rsidR="00CA3A4D" w:rsidRDefault="00CA3A4D" w:rsidP="003C0648">
      <w:pPr>
        <w:rPr>
          <w:color w:val="FF0000"/>
        </w:rPr>
      </w:pPr>
    </w:p>
    <w:p w14:paraId="7CCAA03D" w14:textId="798016CA" w:rsidR="00CA3A4D" w:rsidRDefault="00CA3A4D" w:rsidP="003C0648">
      <w:pPr>
        <w:rPr>
          <w:color w:val="FF0000"/>
        </w:rPr>
      </w:pPr>
    </w:p>
    <w:p w14:paraId="064E459E" w14:textId="11219D54" w:rsidR="006B387C" w:rsidRDefault="006B387C" w:rsidP="003C0648">
      <w:pPr>
        <w:rPr>
          <w:color w:val="FF0000"/>
        </w:rPr>
      </w:pPr>
    </w:p>
    <w:p w14:paraId="4359FBDF" w14:textId="5A2F8978" w:rsidR="006B387C" w:rsidRDefault="006B387C" w:rsidP="003C0648">
      <w:pPr>
        <w:rPr>
          <w:color w:val="FF0000"/>
        </w:rPr>
      </w:pPr>
    </w:p>
    <w:p w14:paraId="2B121F6F" w14:textId="1EDF1C67" w:rsidR="00CA3A4D" w:rsidRDefault="00CA3A4D" w:rsidP="003C0648">
      <w:pPr>
        <w:rPr>
          <w:color w:val="FF0000"/>
        </w:rPr>
      </w:pPr>
    </w:p>
    <w:p w14:paraId="06A59575" w14:textId="46037B65" w:rsidR="006B387C" w:rsidRDefault="006B387C" w:rsidP="003C0648">
      <w:pPr>
        <w:rPr>
          <w:color w:val="FF0000"/>
        </w:rPr>
      </w:pPr>
    </w:p>
    <w:p w14:paraId="334AB33E" w14:textId="4A667A77" w:rsidR="006B387C" w:rsidRDefault="006B387C" w:rsidP="006B387C">
      <w:pPr>
        <w:pStyle w:val="Ttulo4"/>
      </w:pPr>
    </w:p>
    <w:p w14:paraId="6F8A974B" w14:textId="5D755C14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15E797E9" w14:textId="77777777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63EE82C0" w14:textId="564993EC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3330EF79" w14:textId="52FC9ED7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3198B944" w14:textId="77777777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13F6A624" w14:textId="76FDB4DB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3FC5E3E5" w14:textId="1E5E9D9A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04A851A6" w14:textId="2FA59D04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6801FA08" w14:textId="1FA5A9D9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2CC5F90E" w14:textId="65C1A056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33E82248" w14:textId="4B7F008E" w:rsidR="003C0648" w:rsidRDefault="003C0648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59C660AA" w14:textId="004C7190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48CAF32D" w14:textId="242AA75A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3770BF93" w14:textId="36D2A27D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376F612A" w14:textId="79149108" w:rsid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018B195F" w14:textId="77777777" w:rsidR="00186D37" w:rsidRDefault="00186D3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7F47106E" w14:textId="77777777" w:rsidR="00186D37" w:rsidRDefault="00186D3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28573541" w14:textId="77777777" w:rsidR="00186D37" w:rsidRDefault="00186D3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638AEC03" w14:textId="77777777" w:rsidR="00186D37" w:rsidRDefault="00186D3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38D81361" w14:textId="77777777" w:rsidR="00186D37" w:rsidRDefault="00186D3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669A7C4E" w14:textId="7903B15C" w:rsidR="006B387C" w:rsidRPr="006B387C" w:rsidRDefault="006B387C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</w:p>
    <w:p w14:paraId="6B77E797" w14:textId="77777777" w:rsidR="00937301" w:rsidRPr="00D34328" w:rsidRDefault="006F5FBB" w:rsidP="00312CEF">
      <w:pPr>
        <w:pStyle w:val="Ttulo1"/>
        <w:jc w:val="center"/>
        <w:rPr>
          <w:sz w:val="144"/>
          <w:szCs w:val="144"/>
        </w:rPr>
      </w:pPr>
      <w:bookmarkStart w:id="144" w:name="_Toc49341857"/>
      <w:bookmarkStart w:id="145" w:name="_Toc170148367"/>
      <w:bookmarkStart w:id="146" w:name="_Toc199109080"/>
      <w:r w:rsidRPr="00D34328">
        <w:rPr>
          <w:sz w:val="144"/>
          <w:szCs w:val="144"/>
        </w:rPr>
        <w:lastRenderedPageBreak/>
        <w:t>Implementar el proyecto</w:t>
      </w:r>
      <w:bookmarkEnd w:id="144"/>
      <w:bookmarkEnd w:id="145"/>
      <w:bookmarkEnd w:id="146"/>
    </w:p>
    <w:p w14:paraId="71FC77F9" w14:textId="77777777" w:rsidR="00312CEF" w:rsidRPr="00D34328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D34328">
        <w:br w:type="page"/>
      </w:r>
    </w:p>
    <w:p w14:paraId="7718C445" w14:textId="77777777" w:rsidR="00747A21" w:rsidRPr="00D34328" w:rsidRDefault="00747A21" w:rsidP="00747A21">
      <w:pPr>
        <w:pStyle w:val="Ttulo3"/>
      </w:pPr>
      <w:bookmarkStart w:id="147" w:name="_Toc49341830"/>
      <w:bookmarkStart w:id="148" w:name="_Toc170148357"/>
      <w:bookmarkStart w:id="149" w:name="_Toc49341858"/>
      <w:bookmarkStart w:id="150" w:name="_Toc170148368"/>
      <w:bookmarkStart w:id="151" w:name="_Toc199109081"/>
      <w:proofErr w:type="spellStart"/>
      <w:r w:rsidRPr="00D34328">
        <w:lastRenderedPageBreak/>
        <w:t>Sql</w:t>
      </w:r>
      <w:proofErr w:type="spellEnd"/>
      <w:r w:rsidRPr="00D34328">
        <w:t xml:space="preserve"> de creación (MySQL)</w:t>
      </w:r>
      <w:bookmarkEnd w:id="147"/>
      <w:bookmarkEnd w:id="148"/>
      <w:bookmarkEnd w:id="151"/>
    </w:p>
    <w:p w14:paraId="0C2E86B4" w14:textId="77777777" w:rsidR="00747A21" w:rsidRPr="00D34328" w:rsidRDefault="00747A21" w:rsidP="00747A21"/>
    <w:p w14:paraId="6FF25B2A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>-- phpMyAdmin SQL Dump</w:t>
      </w:r>
    </w:p>
    <w:p w14:paraId="3FA047CE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>-- version 5.2.0</w:t>
      </w:r>
    </w:p>
    <w:p w14:paraId="02EF72E5" w14:textId="77777777" w:rsidR="00747A21" w:rsidRPr="00A3643D" w:rsidRDefault="00747A21" w:rsidP="00747A21">
      <w:pPr>
        <w:rPr>
          <w:lang w:val="en-US"/>
        </w:rPr>
      </w:pPr>
      <w:r w:rsidRPr="00A3643D">
        <w:rPr>
          <w:lang w:val="en-US"/>
        </w:rPr>
        <w:t>-- https://www.phpmyadmin.net/</w:t>
      </w:r>
    </w:p>
    <w:p w14:paraId="3717727D" w14:textId="77777777" w:rsidR="00747A21" w:rsidRPr="00D34328" w:rsidRDefault="00747A21" w:rsidP="00747A21">
      <w:r w:rsidRPr="00D34328">
        <w:t>--</w:t>
      </w:r>
    </w:p>
    <w:p w14:paraId="19900134" w14:textId="77777777" w:rsidR="00747A21" w:rsidRPr="00D34328" w:rsidRDefault="00747A21" w:rsidP="00747A21">
      <w:r w:rsidRPr="00D34328">
        <w:t>-- Servidor: 127.0.0.1</w:t>
      </w:r>
    </w:p>
    <w:p w14:paraId="448ADF90" w14:textId="77777777" w:rsidR="00747A21" w:rsidRPr="00D34328" w:rsidRDefault="00747A21" w:rsidP="00747A21">
      <w:r w:rsidRPr="00D34328">
        <w:t>-- Tiempo de generación: 24-06-2024 a las 18:56:50</w:t>
      </w:r>
    </w:p>
    <w:p w14:paraId="1EAF6F95" w14:textId="77777777" w:rsidR="00747A21" w:rsidRPr="00D34328" w:rsidRDefault="00747A21" w:rsidP="00747A21">
      <w:r w:rsidRPr="00D34328">
        <w:t>-- Versión del servidor: 10.4.27-MariaDB</w:t>
      </w:r>
    </w:p>
    <w:p w14:paraId="4B58598E" w14:textId="77777777" w:rsidR="00747A21" w:rsidRPr="00D34328" w:rsidRDefault="00747A21" w:rsidP="00747A21">
      <w:r w:rsidRPr="00D34328">
        <w:t>-- Versión de PHP: 8.2.0</w:t>
      </w:r>
    </w:p>
    <w:p w14:paraId="17707FCB" w14:textId="77777777" w:rsidR="00747A21" w:rsidRPr="00D34328" w:rsidRDefault="00747A21" w:rsidP="00747A21"/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START TRANSACTION;</w:t>
      </w:r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*/;</w:t>
      </w:r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14:paraId="19670788" w14:textId="77777777" w:rsidR="00747A21" w:rsidRPr="00D34328" w:rsidRDefault="00747A21" w:rsidP="00747A21">
      <w:r w:rsidRPr="00D34328">
        <w:t>/*!40101 SET NAMES utf8mb4 */;</w:t>
      </w:r>
    </w:p>
    <w:p w14:paraId="2098A1AF" w14:textId="77777777" w:rsidR="00747A21" w:rsidRPr="00D34328" w:rsidRDefault="00747A21" w:rsidP="00747A21">
      <w:r w:rsidRPr="00D34328">
        <w:t>--</w:t>
      </w:r>
    </w:p>
    <w:p w14:paraId="1A7F6FAC" w14:textId="77777777" w:rsidR="00747A21" w:rsidRPr="00D34328" w:rsidRDefault="00747A21" w:rsidP="00747A21">
      <w:r w:rsidRPr="00D34328">
        <w:t>-- Base de datos: `</w:t>
      </w:r>
      <w:proofErr w:type="spellStart"/>
      <w:r w:rsidRPr="00D34328">
        <w:t>bancolibros</w:t>
      </w:r>
      <w:proofErr w:type="spellEnd"/>
      <w:r w:rsidRPr="00D34328">
        <w:t>`</w:t>
      </w:r>
    </w:p>
    <w:p w14:paraId="25EBDCB2" w14:textId="77777777" w:rsidR="00747A21" w:rsidRPr="00D34328" w:rsidRDefault="00747A21" w:rsidP="00747A21">
      <w:r w:rsidRPr="00D34328">
        <w:t>--</w:t>
      </w:r>
    </w:p>
    <w:p w14:paraId="647E6FE1" w14:textId="77777777" w:rsidR="00747A21" w:rsidRPr="00D34328" w:rsidRDefault="00747A21" w:rsidP="00747A21">
      <w:r w:rsidRPr="00D34328">
        <w:t>-- --------------------------------------------------------</w:t>
      </w:r>
    </w:p>
    <w:p w14:paraId="6196F50F" w14:textId="77777777" w:rsidR="00747A21" w:rsidRPr="00D34328" w:rsidRDefault="00747A21" w:rsidP="00747A21">
      <w:r w:rsidRPr="00D34328">
        <w:t>--</w:t>
      </w:r>
    </w:p>
    <w:p w14:paraId="774436FC" w14:textId="77777777" w:rsidR="00747A21" w:rsidRPr="00D34328" w:rsidRDefault="00747A21" w:rsidP="00747A21">
      <w:r w:rsidRPr="00D34328">
        <w:t>-- Estructura de tabla para la tabla `alumnos`</w:t>
      </w:r>
    </w:p>
    <w:p w14:paraId="0EFE4907" w14:textId="77777777" w:rsidR="00747A21" w:rsidRPr="00D34328" w:rsidRDefault="00747A21" w:rsidP="00747A21">
      <w:r w:rsidRPr="00D34328">
        <w:t>--</w:t>
      </w:r>
    </w:p>
    <w:p w14:paraId="4C443F2D" w14:textId="77777777" w:rsidR="00747A21" w:rsidRPr="00D34328" w:rsidRDefault="00747A21" w:rsidP="00747A21">
      <w:r w:rsidRPr="00D34328">
        <w:t>CREATE TABLE `alumnos` (</w:t>
      </w:r>
    </w:p>
    <w:p w14:paraId="71386C93" w14:textId="77777777" w:rsidR="00747A21" w:rsidRPr="00D34328" w:rsidRDefault="00747A21" w:rsidP="00747A21">
      <w:r w:rsidRPr="00D34328">
        <w:t xml:space="preserve">  `nie` </w:t>
      </w:r>
      <w:proofErr w:type="spellStart"/>
      <w:proofErr w:type="gramStart"/>
      <w:r w:rsidRPr="00D34328">
        <w:t>varchar</w:t>
      </w:r>
      <w:proofErr w:type="spellEnd"/>
      <w:r w:rsidRPr="00D34328">
        <w:t>(</w:t>
      </w:r>
      <w:proofErr w:type="gramEnd"/>
      <w:r w:rsidRPr="00D34328">
        <w:t>10) NOT NULL,</w:t>
      </w:r>
    </w:p>
    <w:p w14:paraId="1CAA2B55" w14:textId="77777777" w:rsidR="00747A21" w:rsidRPr="00D34328" w:rsidRDefault="00747A21" w:rsidP="00747A21">
      <w:r w:rsidRPr="00D34328">
        <w:t xml:space="preserve">  `nombre` </w:t>
      </w:r>
      <w:proofErr w:type="spellStart"/>
      <w:proofErr w:type="gramStart"/>
      <w:r w:rsidRPr="00D34328">
        <w:t>varchar</w:t>
      </w:r>
      <w:proofErr w:type="spellEnd"/>
      <w:r w:rsidRPr="00D34328">
        <w:t>(</w:t>
      </w:r>
      <w:proofErr w:type="gramEnd"/>
      <w:r w:rsidRPr="00D34328">
        <w:t>255) NOT NULL,</w:t>
      </w:r>
    </w:p>
    <w:p w14:paraId="474D0CF5" w14:textId="77777777" w:rsidR="00747A21" w:rsidRPr="00D34328" w:rsidRDefault="00747A21" w:rsidP="00747A21">
      <w:r w:rsidRPr="00D34328">
        <w:t xml:space="preserve">  `apellidos` </w:t>
      </w:r>
      <w:proofErr w:type="spellStart"/>
      <w:proofErr w:type="gramStart"/>
      <w:r w:rsidRPr="00D34328">
        <w:t>varchar</w:t>
      </w:r>
      <w:proofErr w:type="spellEnd"/>
      <w:r w:rsidRPr="00D34328">
        <w:t>(</w:t>
      </w:r>
      <w:proofErr w:type="gramEnd"/>
      <w:r w:rsidRPr="00D34328">
        <w:t>255) NOT NULL,</w:t>
      </w:r>
    </w:p>
    <w:p w14:paraId="71F6EBDE" w14:textId="77777777" w:rsidR="00747A21" w:rsidRPr="00D34328" w:rsidRDefault="00747A21" w:rsidP="00747A21">
      <w:r w:rsidRPr="00D34328">
        <w:t xml:space="preserve">  `tramo` </w:t>
      </w:r>
      <w:proofErr w:type="spellStart"/>
      <w:proofErr w:type="gramStart"/>
      <w:r w:rsidRPr="00D34328">
        <w:t>varchar</w:t>
      </w:r>
      <w:proofErr w:type="spellEnd"/>
      <w:r w:rsidRPr="00D34328">
        <w:t>(</w:t>
      </w:r>
      <w:proofErr w:type="gramEnd"/>
      <w:r w:rsidRPr="00D34328">
        <w:t>2) NOT NULL DEFAULT '0' COMMENT '0 nada, I tramo I y II Tramo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D34328">
        <w:t xml:space="preserve">  </w:t>
      </w:r>
      <w:r w:rsidRPr="002F1621">
        <w:rPr>
          <w:lang w:val="en-GB"/>
        </w:rPr>
        <w:t>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33690E" w14:textId="77777777" w:rsidR="00747A21" w:rsidRPr="00D34328" w:rsidRDefault="00747A21" w:rsidP="00747A21">
      <w:r w:rsidRPr="00D34328">
        <w:t>-- --------------------------------------------------------</w:t>
      </w:r>
    </w:p>
    <w:p w14:paraId="63520D22" w14:textId="77777777" w:rsidR="00747A21" w:rsidRPr="00D34328" w:rsidRDefault="00747A21" w:rsidP="00747A21">
      <w:r w:rsidRPr="00D34328">
        <w:t>--</w:t>
      </w:r>
    </w:p>
    <w:p w14:paraId="5DCEC364" w14:textId="77777777" w:rsidR="00747A21" w:rsidRPr="00F33B07" w:rsidRDefault="00747A21" w:rsidP="00747A21">
      <w:r w:rsidRPr="00D34328">
        <w:t xml:space="preserve">-- Estructura de tabla </w:t>
      </w:r>
      <w:r w:rsidRPr="00F33B07">
        <w:t>para la tabla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602ABEB3" w14:textId="77777777" w:rsidR="00747A21" w:rsidRPr="00F33B07" w:rsidRDefault="00747A21" w:rsidP="00747A21">
      <w:r w:rsidRPr="00F33B07">
        <w:t>--</w:t>
      </w:r>
    </w:p>
    <w:p w14:paraId="62E2BE07" w14:textId="77777777" w:rsidR="00747A21" w:rsidRPr="00F33B07" w:rsidRDefault="00747A21" w:rsidP="00747A21">
      <w:r w:rsidRPr="00F33B07">
        <w:t>CREATE TABLE `</w:t>
      </w:r>
      <w:proofErr w:type="spellStart"/>
      <w:r w:rsidRPr="00F33B07">
        <w:t>alumnoscrusoslibros</w:t>
      </w:r>
      <w:proofErr w:type="spellEnd"/>
      <w:r w:rsidRPr="00F33B07">
        <w:t>` (</w:t>
      </w:r>
    </w:p>
    <w:p w14:paraId="2FA10D0D" w14:textId="77777777" w:rsidR="00747A21" w:rsidRPr="00D34328" w:rsidRDefault="00747A21" w:rsidP="00747A21">
      <w:r w:rsidRPr="00F33B07">
        <w:t xml:space="preserve">  </w:t>
      </w:r>
      <w:r w:rsidRPr="00D34328">
        <w:t xml:space="preserve">`nie` </w:t>
      </w:r>
      <w:proofErr w:type="spellStart"/>
      <w:proofErr w:type="gramStart"/>
      <w:r w:rsidRPr="00D34328">
        <w:t>varchar</w:t>
      </w:r>
      <w:proofErr w:type="spellEnd"/>
      <w:r w:rsidRPr="00D34328">
        <w:t>(</w:t>
      </w:r>
      <w:proofErr w:type="gramEnd"/>
      <w:r w:rsidRPr="00D34328">
        <w:t>10) NOT NULL,</w:t>
      </w:r>
    </w:p>
    <w:p w14:paraId="507E84E3" w14:textId="77777777" w:rsidR="00747A21" w:rsidRPr="00D34328" w:rsidRDefault="00747A21" w:rsidP="00747A21">
      <w:r w:rsidRPr="00D34328">
        <w:t xml:space="preserve">  `curso` </w:t>
      </w:r>
      <w:proofErr w:type="spellStart"/>
      <w:proofErr w:type="gramStart"/>
      <w:r w:rsidRPr="00D34328">
        <w:t>varchar</w:t>
      </w:r>
      <w:proofErr w:type="spellEnd"/>
      <w:r w:rsidRPr="00D34328">
        <w:t>(</w:t>
      </w:r>
      <w:proofErr w:type="gramEnd"/>
      <w:r w:rsidRPr="00D34328">
        <w:t>255) NOT NULL,</w:t>
      </w:r>
    </w:p>
    <w:p w14:paraId="20BCD827" w14:textId="77777777" w:rsidR="00747A21" w:rsidRPr="00D34328" w:rsidRDefault="00747A21" w:rsidP="00747A21">
      <w:r w:rsidRPr="00D34328">
        <w:t xml:space="preserve">  `</w:t>
      </w:r>
      <w:proofErr w:type="spellStart"/>
      <w:r w:rsidRPr="00D34328">
        <w:t>isbn</w:t>
      </w:r>
      <w:proofErr w:type="spellEnd"/>
      <w:r w:rsidRPr="00D34328">
        <w:t xml:space="preserve">` </w:t>
      </w:r>
      <w:proofErr w:type="spellStart"/>
      <w:proofErr w:type="gramStart"/>
      <w:r w:rsidRPr="00D34328">
        <w:t>varchar</w:t>
      </w:r>
      <w:proofErr w:type="spellEnd"/>
      <w:r w:rsidRPr="00D34328">
        <w:t>(</w:t>
      </w:r>
      <w:proofErr w:type="gramEnd"/>
      <w:r w:rsidRPr="00D34328">
        <w:t>20) NOT NULL,</w:t>
      </w:r>
    </w:p>
    <w:p w14:paraId="07BD01ED" w14:textId="77777777" w:rsidR="00747A21" w:rsidRPr="00F33B07" w:rsidRDefault="00747A21" w:rsidP="00747A21">
      <w:r w:rsidRPr="00D34328">
        <w:t xml:space="preserve">  </w:t>
      </w:r>
      <w:r w:rsidRPr="00F33B07">
        <w:t>`</w:t>
      </w:r>
      <w:proofErr w:type="spellStart"/>
      <w:r w:rsidRPr="00F33B07">
        <w:t>fecha_entrega</w:t>
      </w:r>
      <w:proofErr w:type="spellEnd"/>
      <w:r w:rsidRPr="00F33B07">
        <w:t>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F33B07">
        <w:lastRenderedPageBreak/>
        <w:t xml:space="preserve">  </w:t>
      </w:r>
      <w:r w:rsidRPr="002F1621">
        <w:rPr>
          <w:lang w:val="en-GB"/>
        </w:rPr>
        <w:t>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7DB4B6F0" w14:textId="77777777" w:rsidR="00747A21" w:rsidRPr="00D34328" w:rsidRDefault="00747A21" w:rsidP="00747A21">
      <w:pPr>
        <w:rPr>
          <w:lang w:val="en-US"/>
        </w:rPr>
      </w:pPr>
      <w:r w:rsidRPr="002F1621">
        <w:rPr>
          <w:lang w:val="en-GB"/>
        </w:rPr>
        <w:t xml:space="preserve">  </w:t>
      </w:r>
      <w:r w:rsidRPr="00D34328">
        <w:rPr>
          <w:lang w:val="en-US"/>
        </w:rPr>
        <w:t>`</w:t>
      </w:r>
      <w:proofErr w:type="spellStart"/>
      <w:r w:rsidRPr="00D34328">
        <w:rPr>
          <w:lang w:val="en-US"/>
        </w:rPr>
        <w:t>estado</w:t>
      </w:r>
      <w:proofErr w:type="spellEnd"/>
      <w:r w:rsidRPr="00D34328">
        <w:rPr>
          <w:lang w:val="en-US"/>
        </w:rPr>
        <w:t xml:space="preserve">` </w:t>
      </w:r>
      <w:proofErr w:type="gramStart"/>
      <w:r w:rsidRPr="00D34328">
        <w:rPr>
          <w:lang w:val="en-US"/>
        </w:rPr>
        <w:t>varchar(</w:t>
      </w:r>
      <w:proofErr w:type="gramEnd"/>
      <w:r w:rsidRPr="00D34328">
        <w:rPr>
          <w:lang w:val="en-US"/>
        </w:rPr>
        <w:t xml:space="preserve">1) NOT NULL DEFAULT 'P' COMMENT 'P: </w:t>
      </w:r>
      <w:proofErr w:type="spellStart"/>
      <w:r w:rsidRPr="00D34328">
        <w:rPr>
          <w:lang w:val="en-US"/>
        </w:rPr>
        <w:t>Prestado</w:t>
      </w:r>
      <w:proofErr w:type="spellEnd"/>
      <w:r w:rsidRPr="00D34328">
        <w:rPr>
          <w:lang w:val="en-US"/>
        </w:rPr>
        <w:t xml:space="preserve">, </w:t>
      </w:r>
      <w:proofErr w:type="gramStart"/>
      <w:r w:rsidRPr="00D34328">
        <w:rPr>
          <w:lang w:val="en-US"/>
        </w:rPr>
        <w:t>D:Devuelto</w:t>
      </w:r>
      <w:proofErr w:type="gramEnd"/>
      <w:r w:rsidRPr="00D34328">
        <w:rPr>
          <w:lang w:val="en-US"/>
        </w:rPr>
        <w:t>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CE11BC" w14:textId="77777777" w:rsidR="00747A21" w:rsidRPr="00F33B07" w:rsidRDefault="00747A21" w:rsidP="00747A21">
      <w:r w:rsidRPr="00F33B07">
        <w:t>-- --------------------------------------------------------</w:t>
      </w:r>
    </w:p>
    <w:p w14:paraId="108B3191" w14:textId="77777777" w:rsidR="00747A21" w:rsidRPr="00F33B07" w:rsidRDefault="00747A21" w:rsidP="00747A21">
      <w:r w:rsidRPr="00F33B07">
        <w:t>--</w:t>
      </w:r>
    </w:p>
    <w:p w14:paraId="46F93A1A" w14:textId="77777777" w:rsidR="00747A21" w:rsidRPr="00F33B07" w:rsidRDefault="00747A21" w:rsidP="00747A21">
      <w:r w:rsidRPr="00F33B07">
        <w:t>-- Estructura de tabla para la tabla `cursos`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563A7886" w14:textId="77777777" w:rsidR="00747A21" w:rsidRPr="00D34328" w:rsidRDefault="00747A21" w:rsidP="00747A21">
      <w:pPr>
        <w:rPr>
          <w:lang w:val="en-US"/>
        </w:rPr>
      </w:pPr>
      <w:r w:rsidRPr="002F1621">
        <w:rPr>
          <w:lang w:val="en-GB"/>
        </w:rPr>
        <w:t xml:space="preserve">  </w:t>
      </w:r>
      <w:r w:rsidRPr="00D34328">
        <w:rPr>
          <w:lang w:val="en-US"/>
        </w:rPr>
        <w:t>`</w:t>
      </w:r>
      <w:proofErr w:type="spellStart"/>
      <w:r w:rsidRPr="00D34328">
        <w:rPr>
          <w:lang w:val="en-US"/>
        </w:rPr>
        <w:t>curso</w:t>
      </w:r>
      <w:proofErr w:type="spellEnd"/>
      <w:r w:rsidRPr="00D34328">
        <w:rPr>
          <w:lang w:val="en-US"/>
        </w:rPr>
        <w:t xml:space="preserve">` </w:t>
      </w:r>
      <w:proofErr w:type="gramStart"/>
      <w:r w:rsidRPr="00D34328">
        <w:rPr>
          <w:lang w:val="en-US"/>
        </w:rPr>
        <w:t>varchar(</w:t>
      </w:r>
      <w:proofErr w:type="gramEnd"/>
      <w:r w:rsidRPr="00D34328">
        <w:rPr>
          <w:lang w:val="en-US"/>
        </w:rPr>
        <w:t>20) NOT NULL,</w:t>
      </w:r>
    </w:p>
    <w:p w14:paraId="1C2E8386" w14:textId="77777777" w:rsidR="00747A21" w:rsidRPr="00D34328" w:rsidRDefault="00747A21" w:rsidP="00747A21">
      <w:pPr>
        <w:rPr>
          <w:lang w:val="en-US"/>
        </w:rPr>
      </w:pPr>
      <w:r w:rsidRPr="00D34328">
        <w:rPr>
          <w:lang w:val="en-US"/>
        </w:rPr>
        <w:t xml:space="preserve">  `</w:t>
      </w:r>
      <w:proofErr w:type="spellStart"/>
      <w:r w:rsidRPr="00D34328">
        <w:rPr>
          <w:lang w:val="en-US"/>
        </w:rPr>
        <w:t>nivel</w:t>
      </w:r>
      <w:proofErr w:type="spellEnd"/>
      <w:r w:rsidRPr="00D34328">
        <w:rPr>
          <w:lang w:val="en-US"/>
        </w:rPr>
        <w:t xml:space="preserve">` </w:t>
      </w:r>
      <w:proofErr w:type="gramStart"/>
      <w:r w:rsidRPr="00D34328">
        <w:rPr>
          <w:lang w:val="en-US"/>
        </w:rPr>
        <w:t>varchar(</w:t>
      </w:r>
      <w:proofErr w:type="gramEnd"/>
      <w:r w:rsidRPr="00D34328">
        <w:rPr>
          <w:lang w:val="en-US"/>
        </w:rPr>
        <w:t>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0AE6D0AD" w14:textId="77777777" w:rsidR="00747A21" w:rsidRPr="00F33B07" w:rsidRDefault="00747A21" w:rsidP="00747A21">
      <w:r w:rsidRPr="00F33B07">
        <w:t>-- --------------------------------------------------------</w:t>
      </w:r>
    </w:p>
    <w:p w14:paraId="53E03C16" w14:textId="77777777" w:rsidR="00747A21" w:rsidRPr="00F33B07" w:rsidRDefault="00747A21" w:rsidP="00747A21">
      <w:r w:rsidRPr="00F33B07">
        <w:t>--</w:t>
      </w:r>
    </w:p>
    <w:p w14:paraId="5C6DFD85" w14:textId="77777777" w:rsidR="00747A21" w:rsidRPr="00F33B07" w:rsidRDefault="00747A21" w:rsidP="00747A21">
      <w:r w:rsidRPr="00F33B07">
        <w:t>-- Estructura de tabla para la tabla `libros`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7F8E2E17" w14:textId="77777777" w:rsidR="00747A21" w:rsidRPr="00F33B07" w:rsidRDefault="00747A21" w:rsidP="00747A21">
      <w:r w:rsidRPr="00F33B07">
        <w:t>-- --------------------------------------------------------</w:t>
      </w:r>
    </w:p>
    <w:p w14:paraId="0C8B35C0" w14:textId="77777777" w:rsidR="00747A21" w:rsidRPr="00F33B07" w:rsidRDefault="00747A21" w:rsidP="00747A21">
      <w:r w:rsidRPr="00F33B07">
        <w:t>--</w:t>
      </w:r>
    </w:p>
    <w:p w14:paraId="5399B0EF" w14:textId="77777777" w:rsidR="00747A21" w:rsidRPr="00F33B07" w:rsidRDefault="00747A21" w:rsidP="00747A21">
      <w:r w:rsidRPr="00F33B07">
        <w:t>-- Estructura de tabla para la tabla `materias`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gramStart"/>
      <w:r w:rsidRPr="002F1621">
        <w:rPr>
          <w:lang w:val="en-GB"/>
        </w:rPr>
        <w:t>int(</w:t>
      </w:r>
      <w:proofErr w:type="gramEnd"/>
      <w:r w:rsidRPr="002F1621">
        <w:rPr>
          <w:lang w:val="en-GB"/>
        </w:rPr>
        <w:t>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316C97B3" w14:textId="77777777" w:rsidR="00747A21" w:rsidRPr="00F33B07" w:rsidRDefault="00747A21" w:rsidP="00747A21">
      <w:r w:rsidRPr="00F33B07">
        <w:t>--</w:t>
      </w:r>
    </w:p>
    <w:p w14:paraId="2E0483F9" w14:textId="77777777" w:rsidR="00747A21" w:rsidRPr="00F33B07" w:rsidRDefault="00747A21" w:rsidP="00747A21">
      <w:r w:rsidRPr="00F33B07">
        <w:t>-- Índices para tablas volcadas</w:t>
      </w:r>
    </w:p>
    <w:p w14:paraId="7E47A80B" w14:textId="77777777" w:rsidR="00747A21" w:rsidRPr="00F33B07" w:rsidRDefault="00747A21" w:rsidP="00747A21">
      <w:r w:rsidRPr="00F33B07">
        <w:t>--</w:t>
      </w:r>
    </w:p>
    <w:p w14:paraId="1E069DDE" w14:textId="77777777" w:rsidR="00747A21" w:rsidRPr="00F33B07" w:rsidRDefault="00747A21" w:rsidP="00747A21">
      <w:r w:rsidRPr="00F33B07">
        <w:t>--</w:t>
      </w:r>
    </w:p>
    <w:p w14:paraId="7EE30877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`alumnos`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14:paraId="4AAE8BFC" w14:textId="77777777" w:rsidR="00747A21" w:rsidRPr="00F33B07" w:rsidRDefault="00747A21" w:rsidP="00747A21">
      <w:r w:rsidRPr="00F33B07">
        <w:t>--</w:t>
      </w:r>
    </w:p>
    <w:p w14:paraId="253D1C76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3479B382" w14:textId="77777777" w:rsidR="00747A21" w:rsidRPr="00F33B07" w:rsidRDefault="00747A21" w:rsidP="00747A21">
      <w:r w:rsidRPr="00F33B07">
        <w:t>--</w:t>
      </w:r>
    </w:p>
    <w:p w14:paraId="3BE8577F" w14:textId="77777777" w:rsidR="00747A21" w:rsidRPr="00F33B07" w:rsidRDefault="00747A21" w:rsidP="00747A21">
      <w:r w:rsidRPr="00F33B07">
        <w:lastRenderedPageBreak/>
        <w:t>ALTER TABLE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5B7171BC" w14:textId="77777777" w:rsidR="00747A21" w:rsidRPr="00D34328" w:rsidRDefault="00747A21" w:rsidP="00747A21">
      <w:r w:rsidRPr="00F33B07">
        <w:t xml:space="preserve">  </w:t>
      </w:r>
      <w:r w:rsidRPr="00D34328">
        <w:t>ADD PRIMARY KEY (`nie</w:t>
      </w:r>
      <w:proofErr w:type="gramStart"/>
      <w:r w:rsidRPr="00D34328">
        <w:t>`,`</w:t>
      </w:r>
      <w:proofErr w:type="gramEnd"/>
      <w:r w:rsidRPr="00D34328">
        <w:t>curso</w:t>
      </w:r>
      <w:proofErr w:type="gramStart"/>
      <w:r w:rsidRPr="00D34328">
        <w:t>`,`</w:t>
      </w:r>
      <w:proofErr w:type="spellStart"/>
      <w:proofErr w:type="gramEnd"/>
      <w:r w:rsidRPr="00D34328">
        <w:t>isbn</w:t>
      </w:r>
      <w:proofErr w:type="spellEnd"/>
      <w:r w:rsidRPr="00D34328">
        <w:t>`),</w:t>
      </w:r>
    </w:p>
    <w:p w14:paraId="2A2527E5" w14:textId="77777777" w:rsidR="00747A21" w:rsidRPr="00D34328" w:rsidRDefault="00747A21" w:rsidP="00747A21">
      <w:r w:rsidRPr="00D34328">
        <w:t xml:space="preserve">  ADD KEY `</w:t>
      </w:r>
      <w:proofErr w:type="spellStart"/>
      <w:r w:rsidRPr="00D34328">
        <w:t>isbn</w:t>
      </w:r>
      <w:proofErr w:type="spellEnd"/>
      <w:r w:rsidRPr="00D34328">
        <w:t>` (`</w:t>
      </w:r>
      <w:proofErr w:type="spellStart"/>
      <w:r w:rsidRPr="00D34328">
        <w:t>isbn</w:t>
      </w:r>
      <w:proofErr w:type="spellEnd"/>
      <w:r w:rsidRPr="00D34328">
        <w:t>`),</w:t>
      </w:r>
    </w:p>
    <w:p w14:paraId="6E783390" w14:textId="77777777" w:rsidR="00747A21" w:rsidRPr="00D34328" w:rsidRDefault="00747A21" w:rsidP="00747A21">
      <w:r w:rsidRPr="00D34328">
        <w:t xml:space="preserve">  ADD KEY `curso` (`curso`);</w:t>
      </w:r>
    </w:p>
    <w:p w14:paraId="145EFE12" w14:textId="77777777" w:rsidR="00747A21" w:rsidRPr="00F33B07" w:rsidRDefault="00747A21" w:rsidP="00747A21">
      <w:r w:rsidRPr="00F33B07">
        <w:t>--</w:t>
      </w:r>
    </w:p>
    <w:p w14:paraId="1B45BB9A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`cursos`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319A56B7" w14:textId="77777777" w:rsidR="00747A21" w:rsidRPr="00F33B07" w:rsidRDefault="00747A21" w:rsidP="00747A21">
      <w:r w:rsidRPr="00F33B07">
        <w:t>--</w:t>
      </w:r>
    </w:p>
    <w:p w14:paraId="08FD8153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`libros`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14:paraId="1845D8F5" w14:textId="77777777" w:rsidR="00747A21" w:rsidRPr="00F33B07" w:rsidRDefault="00747A21" w:rsidP="00747A21">
      <w:r w:rsidRPr="00F33B07">
        <w:t>--</w:t>
      </w:r>
    </w:p>
    <w:p w14:paraId="4AA0E208" w14:textId="77777777" w:rsidR="00747A21" w:rsidRPr="00F33B07" w:rsidRDefault="00747A21" w:rsidP="00747A21">
      <w:r w:rsidRPr="00F33B07">
        <w:t xml:space="preserve">-- </w:t>
      </w:r>
      <w:proofErr w:type="spellStart"/>
      <w:r w:rsidRPr="00F33B07">
        <w:t>Indices</w:t>
      </w:r>
      <w:proofErr w:type="spellEnd"/>
      <w:r w:rsidRPr="00F33B07">
        <w:t xml:space="preserve"> de la tabla `materias`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14:paraId="7D9E34C2" w14:textId="77777777" w:rsidR="00747A21" w:rsidRPr="00F33B07" w:rsidRDefault="00747A21" w:rsidP="00747A21">
      <w:r w:rsidRPr="00F33B07">
        <w:t>-- Restricciones para tablas volcadas</w:t>
      </w:r>
    </w:p>
    <w:p w14:paraId="395AEAB1" w14:textId="77777777" w:rsidR="00747A21" w:rsidRPr="00F33B07" w:rsidRDefault="00747A21" w:rsidP="00747A21">
      <w:r w:rsidRPr="00F33B07">
        <w:t>--</w:t>
      </w:r>
    </w:p>
    <w:p w14:paraId="6FEA57A6" w14:textId="77777777" w:rsidR="00747A21" w:rsidRPr="00F33B07" w:rsidRDefault="00747A21" w:rsidP="00747A21">
      <w:r w:rsidRPr="00F33B07">
        <w:t>--</w:t>
      </w:r>
    </w:p>
    <w:p w14:paraId="0C3162DC" w14:textId="77777777" w:rsidR="00747A21" w:rsidRPr="00F33B07" w:rsidRDefault="00747A21" w:rsidP="00747A21">
      <w:r w:rsidRPr="00F33B07">
        <w:t>-- Filtros para la tabla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5DAA4698" w14:textId="77777777" w:rsidR="00747A21" w:rsidRPr="00F33B07" w:rsidRDefault="00747A21" w:rsidP="00747A21">
      <w:r w:rsidRPr="00F33B07">
        <w:t>--</w:t>
      </w:r>
    </w:p>
    <w:p w14:paraId="686329A8" w14:textId="77777777" w:rsidR="00747A21" w:rsidRPr="00F33B07" w:rsidRDefault="00747A21" w:rsidP="00747A21">
      <w:r w:rsidRPr="00F33B07">
        <w:t>ALTER TABLE `</w:t>
      </w:r>
      <w:proofErr w:type="spellStart"/>
      <w:r w:rsidRPr="00F33B07">
        <w:t>alumnoscrusoslibros</w:t>
      </w:r>
      <w:proofErr w:type="spellEnd"/>
      <w:r w:rsidRPr="00F33B07">
        <w:t>`</w:t>
      </w:r>
    </w:p>
    <w:p w14:paraId="3F41F636" w14:textId="77777777" w:rsidR="00747A21" w:rsidRPr="00F33B07" w:rsidRDefault="00747A21" w:rsidP="00747A21">
      <w:r w:rsidRPr="00F33B07">
        <w:t xml:space="preserve">  ADD CONSTRAINT `alumnoscrusoslibros_ibfk_1` FOREIGN KEY (`</w:t>
      </w:r>
      <w:proofErr w:type="spellStart"/>
      <w:r w:rsidRPr="00F33B07">
        <w:t>isbn</w:t>
      </w:r>
      <w:proofErr w:type="spellEnd"/>
      <w:r w:rsidRPr="00F33B07">
        <w:t>`) REFERENCES `libros` (`</w:t>
      </w:r>
      <w:proofErr w:type="spellStart"/>
      <w:r w:rsidRPr="00F33B07">
        <w:t>isbn</w:t>
      </w:r>
      <w:proofErr w:type="spellEnd"/>
      <w:r w:rsidRPr="00F33B07">
        <w:t>`) ON DELETE CASCADE ON UPDATE CASCADE,</w:t>
      </w:r>
    </w:p>
    <w:p w14:paraId="608F49D6" w14:textId="77777777" w:rsidR="00747A21" w:rsidRPr="00F33B07" w:rsidRDefault="00747A21" w:rsidP="00747A21">
      <w:r w:rsidRPr="00F33B07">
        <w:t xml:space="preserve">  ADD CONSTRAINT `alumnoscrusoslibros_ibfk_2` FOREIGN KEY (`nie`) REFERENCES `alumnos` (`nie`) ON DELETE CASCADE ON UPDATE CASCADE,</w:t>
      </w:r>
    </w:p>
    <w:p w14:paraId="741076DF" w14:textId="77777777" w:rsidR="00747A21" w:rsidRPr="00F33B07" w:rsidRDefault="00747A21" w:rsidP="00747A21">
      <w:r w:rsidRPr="00F33B07">
        <w:t xml:space="preserve">  ADD CONSTRAINT `alumnoscrusoslibros_ibfk_3` FOREIGN KEY (`curso`) REFERENCES `cursos` (`curso`) ON DELETE CASCADE ON UPDATE CASCADE;</w:t>
      </w:r>
    </w:p>
    <w:p w14:paraId="36AD4AF0" w14:textId="77777777" w:rsidR="00747A21" w:rsidRPr="00F33B07" w:rsidRDefault="00747A21" w:rsidP="00747A21">
      <w:r w:rsidRPr="00F33B07">
        <w:t>--</w:t>
      </w:r>
    </w:p>
    <w:p w14:paraId="3120B1D4" w14:textId="77777777" w:rsidR="00747A21" w:rsidRPr="00F33B07" w:rsidRDefault="00747A21" w:rsidP="00747A21">
      <w:r w:rsidRPr="00F33B07">
        <w:t>-- Filtros para la tabla `libros`</w:t>
      </w:r>
    </w:p>
    <w:p w14:paraId="4E52E749" w14:textId="77777777" w:rsidR="00747A21" w:rsidRPr="00F33B07" w:rsidRDefault="00747A21" w:rsidP="00747A21">
      <w:r w:rsidRPr="00F33B07">
        <w:t>--</w:t>
      </w:r>
    </w:p>
    <w:p w14:paraId="5D7FAA1E" w14:textId="77777777" w:rsidR="00747A21" w:rsidRPr="00F33B07" w:rsidRDefault="00747A21" w:rsidP="00747A21">
      <w:r w:rsidRPr="00F33B07">
        <w:t>ALTER TABLE `libros`</w:t>
      </w:r>
    </w:p>
    <w:p w14:paraId="05AE2F7F" w14:textId="77777777" w:rsidR="00747A21" w:rsidRPr="00F33B07" w:rsidRDefault="00747A21" w:rsidP="00747A21">
      <w:r w:rsidRPr="00F33B07">
        <w:t xml:space="preserve">  ADD CONSTRAINT `</w:t>
      </w:r>
      <w:proofErr w:type="spellStart"/>
      <w:r w:rsidRPr="00F33B07">
        <w:t>fk_libros_cursos</w:t>
      </w:r>
      <w:proofErr w:type="spellEnd"/>
      <w:r w:rsidRPr="00F33B07">
        <w:t>` FOREIGN KEY (`</w:t>
      </w:r>
      <w:proofErr w:type="spellStart"/>
      <w:r w:rsidRPr="00F33B07">
        <w:t>id_curso</w:t>
      </w:r>
      <w:proofErr w:type="spellEnd"/>
      <w:r w:rsidRPr="00F33B07">
        <w:t>`) REFERENCES `cursos` (`curso`)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F33B07">
        <w:t xml:space="preserve">  </w:t>
      </w:r>
      <w:r w:rsidRPr="002F1621">
        <w:rPr>
          <w:lang w:val="en-GB"/>
        </w:rPr>
        <w:t>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14:paraId="4B78A7F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COMMIT;</w:t>
      </w:r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*/;</w:t>
      </w:r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bookmarkStart w:id="152" w:name="_Toc199109082"/>
      <w:r w:rsidRPr="00253E43">
        <w:lastRenderedPageBreak/>
        <w:t>Indicadores de calidad</w:t>
      </w:r>
      <w:bookmarkEnd w:id="149"/>
      <w:bookmarkEnd w:id="150"/>
      <w:bookmarkEnd w:id="15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53" w:name="_Toc49341859"/>
      <w:bookmarkStart w:id="154" w:name="_Toc170148369"/>
      <w:bookmarkStart w:id="155" w:name="_Toc199109083"/>
      <w:r w:rsidRPr="00253E43">
        <w:lastRenderedPageBreak/>
        <w:t>Elaboración de una batería de pruebas para detectar errores</w:t>
      </w:r>
      <w:bookmarkEnd w:id="153"/>
      <w:bookmarkEnd w:id="154"/>
      <w:bookmarkEnd w:id="155"/>
    </w:p>
    <w:p w14:paraId="085C6036" w14:textId="6D63BF59" w:rsidR="00DB16ED" w:rsidRDefault="008E7935" w:rsidP="00DB16ED">
      <w:r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64CA8E84" w14:textId="77777777" w:rsidR="00D34328" w:rsidRDefault="00D34328" w:rsidP="00DB16ED"/>
    <w:p w14:paraId="567D883D" w14:textId="77777777" w:rsidR="00D34328" w:rsidRDefault="00D34328" w:rsidP="00D34328">
      <w:r w:rsidRPr="00D34328">
        <w:t xml:space="preserve">Para comprobar el correcto funcionamiento de la aplicación, se han realizado pruebas unitarias sobre las distintas clases que la componen, utilizando el módulo </w:t>
      </w:r>
      <w:proofErr w:type="spellStart"/>
      <w:r w:rsidRPr="00D34328">
        <w:rPr>
          <w:i/>
          <w:iCs/>
        </w:rPr>
        <w:t>unittest</w:t>
      </w:r>
      <w:proofErr w:type="spellEnd"/>
      <w:r w:rsidRPr="00D34328">
        <w:t xml:space="preserve"> de Python.</w:t>
      </w:r>
    </w:p>
    <w:p w14:paraId="093791EB" w14:textId="77777777" w:rsidR="00D34328" w:rsidRPr="00D34328" w:rsidRDefault="00D34328" w:rsidP="00D34328"/>
    <w:p w14:paraId="28E0633B" w14:textId="77777777" w:rsidR="00D34328" w:rsidRPr="00D34328" w:rsidRDefault="00D34328" w:rsidP="00D34328">
      <w:r w:rsidRPr="00D34328">
        <w:t>Se han aplicado los siguientes tipos de pruebas:</w:t>
      </w:r>
    </w:p>
    <w:p w14:paraId="434B8475" w14:textId="77777777" w:rsidR="00D34328" w:rsidRPr="00D34328" w:rsidRDefault="00D34328" w:rsidP="00D34328">
      <w:pPr>
        <w:numPr>
          <w:ilvl w:val="0"/>
          <w:numId w:val="30"/>
        </w:numPr>
      </w:pPr>
      <w:r w:rsidRPr="00D34328">
        <w:rPr>
          <w:b/>
          <w:bCs/>
        </w:rPr>
        <w:t>Pruebas unitarias</w:t>
      </w:r>
      <w:r w:rsidRPr="00D34328">
        <w:t>: sobre métodos individuales.</w:t>
      </w:r>
    </w:p>
    <w:p w14:paraId="2402B7AA" w14:textId="77777777" w:rsidR="006378F5" w:rsidRDefault="00D34328" w:rsidP="001C2CD3">
      <w:pPr>
        <w:numPr>
          <w:ilvl w:val="0"/>
          <w:numId w:val="30"/>
        </w:numPr>
      </w:pPr>
      <w:r w:rsidRPr="00D34328">
        <w:rPr>
          <w:b/>
          <w:bCs/>
        </w:rPr>
        <w:t>Pruebas de caja blanca</w:t>
      </w:r>
      <w:r w:rsidRPr="00D34328">
        <w:t xml:space="preserve">: </w:t>
      </w:r>
      <w:r w:rsidR="006378F5" w:rsidRPr="006378F5">
        <w:t>comprobación directa del comportamiento del código.</w:t>
      </w:r>
    </w:p>
    <w:p w14:paraId="6B4B57F5" w14:textId="18DAFC03" w:rsidR="006378F5" w:rsidRPr="00D34328" w:rsidRDefault="006378F5" w:rsidP="001C2CD3">
      <w:pPr>
        <w:numPr>
          <w:ilvl w:val="0"/>
          <w:numId w:val="30"/>
        </w:numPr>
      </w:pPr>
      <w:r w:rsidRPr="006378F5">
        <w:rPr>
          <w:b/>
          <w:bCs/>
        </w:rPr>
        <w:t>Caja negra</w:t>
      </w:r>
      <w:r w:rsidRPr="006378F5">
        <w:t>: verificación de entrada/salida esperada.</w:t>
      </w:r>
    </w:p>
    <w:p w14:paraId="0A37A21A" w14:textId="602658A4" w:rsidR="00D34328" w:rsidRDefault="00D34328" w:rsidP="00D34328">
      <w:pPr>
        <w:numPr>
          <w:ilvl w:val="0"/>
          <w:numId w:val="30"/>
        </w:numPr>
      </w:pPr>
      <w:r w:rsidRPr="00D34328">
        <w:rPr>
          <w:b/>
          <w:bCs/>
        </w:rPr>
        <w:t>Pruebas automáticas</w:t>
      </w:r>
      <w:r w:rsidRPr="00D34328">
        <w:t xml:space="preserve">: </w:t>
      </w:r>
      <w:r w:rsidR="006378F5" w:rsidRPr="006378F5">
        <w:t>sin intervención manual.</w:t>
      </w:r>
    </w:p>
    <w:p w14:paraId="0BD69C4C" w14:textId="77777777" w:rsidR="00D34328" w:rsidRDefault="00D34328" w:rsidP="006378F5"/>
    <w:p w14:paraId="70C692E2" w14:textId="05D62C2D" w:rsidR="00350980" w:rsidRDefault="00FF0F26" w:rsidP="00C24119">
      <w:pPr>
        <w:rPr>
          <w:b/>
          <w:bCs/>
        </w:rPr>
      </w:pPr>
      <w:bookmarkStart w:id="156" w:name="_Toc49341860"/>
      <w:r>
        <w:rPr>
          <w:b/>
          <w:bCs/>
        </w:rPr>
        <w:t xml:space="preserve">Los resultados los dejamos reflejados en el apartado </w:t>
      </w:r>
      <w:r w:rsidRPr="00FF0F26">
        <w:rPr>
          <w:b/>
          <w:bCs/>
          <w:i/>
          <w:iCs/>
        </w:rPr>
        <w:t>Datos de prueba</w:t>
      </w:r>
      <w:r>
        <w:rPr>
          <w:b/>
          <w:bCs/>
        </w:rPr>
        <w:t>.</w:t>
      </w:r>
    </w:p>
    <w:p w14:paraId="51108723" w14:textId="77777777" w:rsidR="00350980" w:rsidRPr="006378F5" w:rsidRDefault="00350980" w:rsidP="00C24119">
      <w:pPr>
        <w:rPr>
          <w:b/>
          <w:bCs/>
        </w:rPr>
      </w:pPr>
    </w:p>
    <w:p w14:paraId="6DA31847" w14:textId="2A138612" w:rsidR="0001278C" w:rsidRDefault="00937301" w:rsidP="00FB2DA4">
      <w:pPr>
        <w:pStyle w:val="Ttulo2"/>
      </w:pPr>
      <w:bookmarkStart w:id="157" w:name="_Toc170148370"/>
      <w:bookmarkStart w:id="158" w:name="_Toc199109084"/>
      <w:r w:rsidRPr="00253E43">
        <w:t>Evaluación y solución de incidencias</w:t>
      </w:r>
      <w:bookmarkEnd w:id="156"/>
      <w:bookmarkEnd w:id="157"/>
      <w:bookmarkEnd w:id="158"/>
    </w:p>
    <w:p w14:paraId="14777B0C" w14:textId="72A34E8E" w:rsidR="0057020A" w:rsidRPr="00C50CAF" w:rsidRDefault="00C50CAF" w:rsidP="00C50CAF">
      <w:pPr>
        <w:tabs>
          <w:tab w:val="left" w:pos="6150"/>
        </w:tabs>
        <w:rPr>
          <w:b/>
          <w:bCs/>
        </w:rPr>
      </w:pPr>
      <w:r w:rsidRPr="00C50CAF">
        <w:rPr>
          <w:b/>
          <w:bCs/>
        </w:rPr>
        <w:t>Validación de dato</w:t>
      </w:r>
      <w:r w:rsidR="0057020A">
        <w:rPr>
          <w:b/>
          <w:bCs/>
        </w:rPr>
        <w:t>s</w:t>
      </w:r>
    </w:p>
    <w:p w14:paraId="0BEC9181" w14:textId="77777777" w:rsidR="00C50CAF" w:rsidRDefault="00C50CAF" w:rsidP="00C50CAF">
      <w:pPr>
        <w:tabs>
          <w:tab w:val="left" w:pos="6150"/>
        </w:tabs>
      </w:pPr>
      <w:r w:rsidRPr="00C50CAF">
        <w:t>Durante el desarrollo del proyecto se han implementado varias validaciones básicas y estructurales para garantizar que los datos manejados por la aplicación sean coherentes y seguros. A continuación, se resumen las principales validaciones aplicadas:</w:t>
      </w:r>
    </w:p>
    <w:p w14:paraId="289174B4" w14:textId="77777777" w:rsidR="0057020A" w:rsidRPr="00C50CAF" w:rsidRDefault="0057020A" w:rsidP="00C50CAF">
      <w:pPr>
        <w:tabs>
          <w:tab w:val="left" w:pos="6150"/>
        </w:tabs>
      </w:pPr>
    </w:p>
    <w:p w14:paraId="0D96A8C1" w14:textId="77777777" w:rsidR="00C50CAF" w:rsidRDefault="00C50CAF" w:rsidP="00C50CAF">
      <w:pPr>
        <w:numPr>
          <w:ilvl w:val="0"/>
          <w:numId w:val="31"/>
        </w:numPr>
        <w:tabs>
          <w:tab w:val="left" w:pos="6150"/>
        </w:tabs>
      </w:pPr>
      <w:r w:rsidRPr="00C50CAF">
        <w:rPr>
          <w:b/>
          <w:bCs/>
        </w:rPr>
        <w:t>Verificación de existencia de archivos</w:t>
      </w:r>
      <w:r w:rsidRPr="00C50CAF">
        <w:t>: al cargar datos desde archivos .</w:t>
      </w:r>
      <w:proofErr w:type="spellStart"/>
      <w:r w:rsidRPr="00C50CAF">
        <w:t>txt</w:t>
      </w:r>
      <w:proofErr w:type="spellEnd"/>
      <w:r w:rsidRPr="00C50CAF">
        <w:t>, se comprueba si existen usando try/</w:t>
      </w:r>
      <w:proofErr w:type="spellStart"/>
      <w:r w:rsidRPr="00C50CAF">
        <w:t>except</w:t>
      </w:r>
      <w:proofErr w:type="spellEnd"/>
      <w:r w:rsidRPr="00C50CAF">
        <w:t>. Si no se encuentra un archivo, se muestra un mensaje informativo y se prevé la creación del archivo en blanco.</w:t>
      </w:r>
    </w:p>
    <w:p w14:paraId="2678D4FE" w14:textId="77777777" w:rsidR="0057020A" w:rsidRPr="00C50CAF" w:rsidRDefault="0057020A" w:rsidP="0057020A">
      <w:pPr>
        <w:tabs>
          <w:tab w:val="left" w:pos="6150"/>
        </w:tabs>
        <w:ind w:left="720"/>
      </w:pPr>
    </w:p>
    <w:p w14:paraId="67D4B200" w14:textId="77777777" w:rsidR="00C50CAF" w:rsidRPr="00C50CAF" w:rsidRDefault="00C50CAF" w:rsidP="00C50CAF">
      <w:pPr>
        <w:numPr>
          <w:ilvl w:val="0"/>
          <w:numId w:val="31"/>
        </w:numPr>
        <w:tabs>
          <w:tab w:val="left" w:pos="6150"/>
        </w:tabs>
      </w:pPr>
      <w:r w:rsidRPr="00C50CAF">
        <w:rPr>
          <w:b/>
          <w:bCs/>
        </w:rPr>
        <w:t>Conversión segura de datos</w:t>
      </w:r>
      <w:r w:rsidRPr="00C50CAF">
        <w:t>: al leer información desde texto, se aplican conversiones seguras:</w:t>
      </w:r>
    </w:p>
    <w:p w14:paraId="65BDAB8D" w14:textId="77777777" w:rsidR="00C50CAF" w:rsidRPr="00C50CAF" w:rsidRDefault="00C50CAF" w:rsidP="00C50CAF">
      <w:pPr>
        <w:numPr>
          <w:ilvl w:val="1"/>
          <w:numId w:val="31"/>
        </w:numPr>
        <w:tabs>
          <w:tab w:val="left" w:pos="6150"/>
        </w:tabs>
      </w:pPr>
      <w:r w:rsidRPr="00C50CAF">
        <w:t>El campo bilingüe se transforma correctamente a booleano (True o False) desde un número (0 o 1).</w:t>
      </w:r>
    </w:p>
    <w:p w14:paraId="386B1C3C" w14:textId="77777777" w:rsidR="00C50CAF" w:rsidRDefault="00C50CAF" w:rsidP="00C50CAF">
      <w:pPr>
        <w:numPr>
          <w:ilvl w:val="1"/>
          <w:numId w:val="31"/>
        </w:numPr>
        <w:tabs>
          <w:tab w:val="left" w:pos="6150"/>
        </w:tabs>
      </w:pPr>
      <w:r w:rsidRPr="00C50CAF">
        <w:t xml:space="preserve">Los datos leídos de archivo se dividen con </w:t>
      </w:r>
      <w:proofErr w:type="spellStart"/>
      <w:proofErr w:type="gramStart"/>
      <w:r w:rsidRPr="00C50CAF">
        <w:t>split</w:t>
      </w:r>
      <w:proofErr w:type="spellEnd"/>
      <w:r w:rsidRPr="00C50CAF">
        <w:t>(</w:t>
      </w:r>
      <w:proofErr w:type="gramEnd"/>
      <w:r w:rsidRPr="00C50CAF">
        <w:t xml:space="preserve">"|") y se limpian </w:t>
      </w:r>
      <w:proofErr w:type="gramStart"/>
      <w:r w:rsidRPr="00C50CAF">
        <w:t>con .</w:t>
      </w:r>
      <w:proofErr w:type="spellStart"/>
      <w:r w:rsidRPr="00C50CAF">
        <w:t>strip</w:t>
      </w:r>
      <w:proofErr w:type="spellEnd"/>
      <w:proofErr w:type="gramEnd"/>
      <w:r w:rsidRPr="00C50CAF">
        <w:t>() para evitar errores por espacios vacíos.</w:t>
      </w:r>
    </w:p>
    <w:p w14:paraId="1E58BB1C" w14:textId="77777777" w:rsidR="0057020A" w:rsidRPr="00C50CAF" w:rsidRDefault="0057020A" w:rsidP="0057020A">
      <w:pPr>
        <w:tabs>
          <w:tab w:val="left" w:pos="6150"/>
        </w:tabs>
        <w:ind w:left="1440"/>
      </w:pPr>
    </w:p>
    <w:p w14:paraId="002705BD" w14:textId="77777777" w:rsidR="00C50CAF" w:rsidRDefault="00C50CAF" w:rsidP="00C50CAF">
      <w:pPr>
        <w:numPr>
          <w:ilvl w:val="0"/>
          <w:numId w:val="31"/>
        </w:numPr>
        <w:tabs>
          <w:tab w:val="left" w:pos="6150"/>
        </w:tabs>
      </w:pPr>
      <w:r w:rsidRPr="00C50CAF">
        <w:rPr>
          <w:b/>
          <w:bCs/>
        </w:rPr>
        <w:t>Control de búsqueda</w:t>
      </w:r>
      <w:r w:rsidRPr="00C50CAF">
        <w:t xml:space="preserve">: cuando se busca un alumno por su NIE, si no se encuentra, se devuelve </w:t>
      </w:r>
      <w:proofErr w:type="spellStart"/>
      <w:r w:rsidRPr="00C50CAF">
        <w:t>None</w:t>
      </w:r>
      <w:proofErr w:type="spellEnd"/>
      <w:r w:rsidRPr="00C50CAF">
        <w:t>, lo que permite manejar el flujo del programa de forma segura (por ejemplo, mostrar un mensaje o no continuar la operación).</w:t>
      </w:r>
    </w:p>
    <w:p w14:paraId="4EE95FFE" w14:textId="77777777" w:rsidR="0057020A" w:rsidRPr="00C50CAF" w:rsidRDefault="0057020A" w:rsidP="0057020A">
      <w:pPr>
        <w:tabs>
          <w:tab w:val="left" w:pos="6150"/>
        </w:tabs>
        <w:ind w:left="720"/>
      </w:pPr>
    </w:p>
    <w:p w14:paraId="7413D243" w14:textId="77777777" w:rsidR="00C50CAF" w:rsidRPr="00C50CAF" w:rsidRDefault="00C50CAF" w:rsidP="00C50CAF">
      <w:pPr>
        <w:tabs>
          <w:tab w:val="left" w:pos="6150"/>
        </w:tabs>
        <w:rPr>
          <w:b/>
          <w:bCs/>
        </w:rPr>
      </w:pPr>
      <w:r w:rsidRPr="00C50CAF">
        <w:rPr>
          <w:b/>
          <w:bCs/>
        </w:rPr>
        <w:t>Validaciones recomendadas (mejoras futuras)</w:t>
      </w:r>
    </w:p>
    <w:p w14:paraId="377653CC" w14:textId="77777777" w:rsidR="00C50CAF" w:rsidRPr="00C50CAF" w:rsidRDefault="00C50CAF" w:rsidP="00C50CAF">
      <w:pPr>
        <w:numPr>
          <w:ilvl w:val="0"/>
          <w:numId w:val="32"/>
        </w:numPr>
        <w:tabs>
          <w:tab w:val="left" w:pos="6150"/>
        </w:tabs>
      </w:pPr>
      <w:r w:rsidRPr="00C50CAF">
        <w:t>Comprobar que los campos no estén vacíos antes de guardar (nombre, NIE, etc.)</w:t>
      </w:r>
    </w:p>
    <w:p w14:paraId="517979EC" w14:textId="77777777" w:rsidR="00C50CAF" w:rsidRPr="00C50CAF" w:rsidRDefault="00C50CAF" w:rsidP="00C50CAF">
      <w:pPr>
        <w:numPr>
          <w:ilvl w:val="0"/>
          <w:numId w:val="32"/>
        </w:numPr>
        <w:tabs>
          <w:tab w:val="left" w:pos="6150"/>
        </w:tabs>
      </w:pPr>
      <w:r w:rsidRPr="00C50CAF">
        <w:t>Validar que el NIE tenga 9 caracteres y acabe en una letra.</w:t>
      </w:r>
    </w:p>
    <w:p w14:paraId="3C473125" w14:textId="77777777" w:rsidR="00C50CAF" w:rsidRPr="00C50CAF" w:rsidRDefault="00C50CAF" w:rsidP="00C50CAF">
      <w:pPr>
        <w:numPr>
          <w:ilvl w:val="0"/>
          <w:numId w:val="32"/>
        </w:numPr>
        <w:tabs>
          <w:tab w:val="left" w:pos="6150"/>
        </w:tabs>
      </w:pPr>
      <w:r w:rsidRPr="00C50CAF">
        <w:t>Verificar que el ISBN del libro tenga 10 o 13 dígitos y sea numérico.</w:t>
      </w:r>
    </w:p>
    <w:p w14:paraId="12352D30" w14:textId="77777777" w:rsidR="00C50CAF" w:rsidRDefault="00C50CAF" w:rsidP="00C50CAF">
      <w:pPr>
        <w:numPr>
          <w:ilvl w:val="0"/>
          <w:numId w:val="32"/>
        </w:numPr>
        <w:tabs>
          <w:tab w:val="left" w:pos="6150"/>
        </w:tabs>
      </w:pPr>
      <w:r w:rsidRPr="00C50CAF">
        <w:t>Usar formato de fecha válido (YYYY-MM-DD) al introducir préstamos.</w:t>
      </w:r>
    </w:p>
    <w:p w14:paraId="36C4E9B3" w14:textId="77777777" w:rsidR="0057020A" w:rsidRPr="00C50CAF" w:rsidRDefault="0057020A" w:rsidP="0057020A">
      <w:pPr>
        <w:tabs>
          <w:tab w:val="left" w:pos="6150"/>
        </w:tabs>
        <w:ind w:left="720"/>
      </w:pPr>
    </w:p>
    <w:p w14:paraId="1D134EA0" w14:textId="77777777" w:rsidR="00C50CAF" w:rsidRPr="00C50CAF" w:rsidRDefault="00C50CAF" w:rsidP="00C50CAF">
      <w:pPr>
        <w:tabs>
          <w:tab w:val="left" w:pos="6150"/>
        </w:tabs>
      </w:pPr>
      <w:r w:rsidRPr="00C50CAF">
        <w:t>Estas validaciones pueden ampliarse fácilmente añadiendo funciones específicas o controles antes de guardar los datos.</w:t>
      </w:r>
    </w:p>
    <w:p w14:paraId="2B185550" w14:textId="7B653D6D" w:rsidR="0057020A" w:rsidRDefault="0057020A" w:rsidP="00F33B07">
      <w:pPr>
        <w:tabs>
          <w:tab w:val="left" w:pos="6150"/>
        </w:tabs>
        <w:rPr>
          <w:color w:val="FF0000"/>
        </w:rPr>
      </w:pPr>
    </w:p>
    <w:p w14:paraId="7268D008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7198500D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7C08A637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3A0CA52A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4C5B9919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250021DE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17A8DDA3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1DBAAA9C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537010D9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68D1E695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0DEF6302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69F8739C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4696C7FC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36C667E1" w14:textId="77777777" w:rsidR="0057020A" w:rsidRDefault="0057020A" w:rsidP="00F33B07">
      <w:pPr>
        <w:tabs>
          <w:tab w:val="left" w:pos="6150"/>
        </w:tabs>
        <w:rPr>
          <w:color w:val="FF0000"/>
        </w:rPr>
      </w:pPr>
    </w:p>
    <w:p w14:paraId="5D2746AA" w14:textId="77777777" w:rsidR="00C50CAF" w:rsidRPr="00C50CAF" w:rsidRDefault="00C50CAF" w:rsidP="00F33B07">
      <w:pPr>
        <w:tabs>
          <w:tab w:val="left" w:pos="6150"/>
        </w:tabs>
        <w:rPr>
          <w:b/>
          <w:bCs/>
        </w:rPr>
      </w:pPr>
      <w:r w:rsidRPr="00C50CAF">
        <w:rPr>
          <w:b/>
          <w:bCs/>
        </w:rPr>
        <w:t>Ejemplo de validaciones en menú:</w:t>
      </w:r>
    </w:p>
    <w:p w14:paraId="3BA22B01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color w:val="FF0000"/>
          <w:sz w:val="20"/>
          <w:szCs w:val="20"/>
        </w:rPr>
        <w:t xml:space="preserve">    </w:t>
      </w:r>
      <w:r w:rsidRPr="0057020A">
        <w:rPr>
          <w:sz w:val="20"/>
          <w:szCs w:val="20"/>
          <w:lang w:val="en-US"/>
        </w:rPr>
        <w:t xml:space="preserve">def </w:t>
      </w:r>
      <w:proofErr w:type="spellStart"/>
      <w:r w:rsidRPr="0057020A">
        <w:rPr>
          <w:sz w:val="20"/>
          <w:szCs w:val="20"/>
          <w:lang w:val="en-US"/>
        </w:rPr>
        <w:t>gestionar_alumnos</w:t>
      </w:r>
      <w:proofErr w:type="spellEnd"/>
      <w:r w:rsidRPr="0057020A">
        <w:rPr>
          <w:sz w:val="20"/>
          <w:szCs w:val="20"/>
          <w:lang w:val="en-US"/>
        </w:rPr>
        <w:t>(self):</w:t>
      </w:r>
    </w:p>
    <w:p w14:paraId="575886ED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sz w:val="20"/>
          <w:szCs w:val="20"/>
          <w:lang w:val="en-US"/>
        </w:rPr>
        <w:t xml:space="preserve">        while True:</w:t>
      </w:r>
    </w:p>
    <w:p w14:paraId="7A3D14ED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  <w:lang w:val="en-US"/>
        </w:rPr>
        <w:t xml:space="preserve">            </w:t>
      </w:r>
      <w:proofErr w:type="spellStart"/>
      <w:r w:rsidRPr="0057020A">
        <w:rPr>
          <w:sz w:val="20"/>
          <w:szCs w:val="20"/>
        </w:rPr>
        <w:t>print</w:t>
      </w:r>
      <w:proofErr w:type="spellEnd"/>
      <w:r w:rsidRPr="0057020A">
        <w:rPr>
          <w:sz w:val="20"/>
          <w:szCs w:val="20"/>
        </w:rPr>
        <w:t>(</w:t>
      </w:r>
      <w:proofErr w:type="spellStart"/>
      <w:proofErr w:type="gramStart"/>
      <w:r w:rsidRPr="0057020A">
        <w:rPr>
          <w:sz w:val="20"/>
          <w:szCs w:val="20"/>
        </w:rPr>
        <w:t>self.submenu</w:t>
      </w:r>
      <w:proofErr w:type="gramEnd"/>
      <w:r w:rsidRPr="0057020A">
        <w:rPr>
          <w:sz w:val="20"/>
          <w:szCs w:val="20"/>
        </w:rPr>
        <w:t>_gestionar_</w:t>
      </w:r>
      <w:proofErr w:type="gramStart"/>
      <w:r w:rsidRPr="0057020A">
        <w:rPr>
          <w:sz w:val="20"/>
          <w:szCs w:val="20"/>
        </w:rPr>
        <w:t>alumnos</w:t>
      </w:r>
      <w:proofErr w:type="spellEnd"/>
      <w:r w:rsidRPr="0057020A">
        <w:rPr>
          <w:sz w:val="20"/>
          <w:szCs w:val="20"/>
        </w:rPr>
        <w:t>(</w:t>
      </w:r>
      <w:proofErr w:type="gramEnd"/>
      <w:r w:rsidRPr="0057020A">
        <w:rPr>
          <w:sz w:val="20"/>
          <w:szCs w:val="20"/>
        </w:rPr>
        <w:t>))</w:t>
      </w:r>
    </w:p>
    <w:p w14:paraId="1458B858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</w:p>
    <w:p w14:paraId="2AA4BF58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</w:rPr>
        <w:t xml:space="preserve">            </w:t>
      </w:r>
      <w:proofErr w:type="spellStart"/>
      <w:r w:rsidRPr="0057020A">
        <w:rPr>
          <w:sz w:val="20"/>
          <w:szCs w:val="20"/>
        </w:rPr>
        <w:t>opcion</w:t>
      </w:r>
      <w:proofErr w:type="spellEnd"/>
      <w:r w:rsidRPr="0057020A">
        <w:rPr>
          <w:sz w:val="20"/>
          <w:szCs w:val="20"/>
        </w:rPr>
        <w:t xml:space="preserve"> = </w:t>
      </w:r>
      <w:proofErr w:type="spellStart"/>
      <w:proofErr w:type="gramStart"/>
      <w:r w:rsidRPr="0057020A">
        <w:rPr>
          <w:sz w:val="20"/>
          <w:szCs w:val="20"/>
        </w:rPr>
        <w:t>self.pedir</w:t>
      </w:r>
      <w:proofErr w:type="gramEnd"/>
      <w:r w:rsidRPr="0057020A">
        <w:rPr>
          <w:sz w:val="20"/>
          <w:szCs w:val="20"/>
        </w:rPr>
        <w:t>_</w:t>
      </w:r>
      <w:proofErr w:type="gramStart"/>
      <w:r w:rsidRPr="0057020A">
        <w:rPr>
          <w:sz w:val="20"/>
          <w:szCs w:val="20"/>
        </w:rPr>
        <w:t>opcion</w:t>
      </w:r>
      <w:proofErr w:type="spellEnd"/>
      <w:r w:rsidRPr="0057020A">
        <w:rPr>
          <w:sz w:val="20"/>
          <w:szCs w:val="20"/>
        </w:rPr>
        <w:t>(</w:t>
      </w:r>
      <w:proofErr w:type="gramEnd"/>
      <w:r w:rsidRPr="0057020A">
        <w:rPr>
          <w:sz w:val="20"/>
          <w:szCs w:val="20"/>
        </w:rPr>
        <w:t>"Escoja una opción: ")</w:t>
      </w:r>
    </w:p>
    <w:p w14:paraId="0D4D4F5D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</w:p>
    <w:p w14:paraId="69EA65B2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sz w:val="20"/>
          <w:szCs w:val="20"/>
        </w:rPr>
        <w:t xml:space="preserve">            </w:t>
      </w:r>
      <w:r w:rsidRPr="0057020A">
        <w:rPr>
          <w:sz w:val="20"/>
          <w:szCs w:val="20"/>
          <w:lang w:val="en-US"/>
        </w:rPr>
        <w:t xml:space="preserve">match </w:t>
      </w:r>
      <w:proofErr w:type="spellStart"/>
      <w:r w:rsidRPr="0057020A">
        <w:rPr>
          <w:sz w:val="20"/>
          <w:szCs w:val="20"/>
          <w:lang w:val="en-US"/>
        </w:rPr>
        <w:t>opcion</w:t>
      </w:r>
      <w:proofErr w:type="spellEnd"/>
      <w:r w:rsidRPr="0057020A">
        <w:rPr>
          <w:sz w:val="20"/>
          <w:szCs w:val="20"/>
          <w:lang w:val="en-US"/>
        </w:rPr>
        <w:t>:</w:t>
      </w:r>
    </w:p>
    <w:p w14:paraId="604C3F5E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sz w:val="20"/>
          <w:szCs w:val="20"/>
          <w:lang w:val="en-US"/>
        </w:rPr>
        <w:t xml:space="preserve">                case 1:</w:t>
      </w:r>
    </w:p>
    <w:p w14:paraId="6827F3F4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7020A">
        <w:rPr>
          <w:sz w:val="20"/>
          <w:szCs w:val="20"/>
          <w:lang w:val="en-US"/>
        </w:rPr>
        <w:t>self.crear</w:t>
      </w:r>
      <w:proofErr w:type="gramEnd"/>
      <w:r w:rsidRPr="0057020A">
        <w:rPr>
          <w:sz w:val="20"/>
          <w:szCs w:val="20"/>
          <w:lang w:val="en-US"/>
        </w:rPr>
        <w:t>_</w:t>
      </w:r>
      <w:proofErr w:type="gramStart"/>
      <w:r w:rsidRPr="0057020A">
        <w:rPr>
          <w:sz w:val="20"/>
          <w:szCs w:val="20"/>
          <w:lang w:val="en-US"/>
        </w:rPr>
        <w:t>alumno</w:t>
      </w:r>
      <w:proofErr w:type="spellEnd"/>
      <w:r w:rsidRPr="0057020A">
        <w:rPr>
          <w:sz w:val="20"/>
          <w:szCs w:val="20"/>
          <w:lang w:val="en-US"/>
        </w:rPr>
        <w:t>(</w:t>
      </w:r>
      <w:proofErr w:type="gramEnd"/>
      <w:r w:rsidRPr="0057020A">
        <w:rPr>
          <w:sz w:val="20"/>
          <w:szCs w:val="20"/>
          <w:lang w:val="en-US"/>
        </w:rPr>
        <w:t>)</w:t>
      </w:r>
    </w:p>
    <w:p w14:paraId="5FC6CCAD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  <w:lang w:val="en-US"/>
        </w:rPr>
        <w:t xml:space="preserve">                </w:t>
      </w:r>
      <w:r w:rsidRPr="0057020A">
        <w:rPr>
          <w:sz w:val="20"/>
          <w:szCs w:val="20"/>
        </w:rPr>
        <w:t>case 2:</w:t>
      </w:r>
    </w:p>
    <w:p w14:paraId="68A6FE68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</w:rPr>
        <w:t xml:space="preserve">                    nie = </w:t>
      </w:r>
      <w:proofErr w:type="gramStart"/>
      <w:r w:rsidRPr="0057020A">
        <w:rPr>
          <w:sz w:val="20"/>
          <w:szCs w:val="20"/>
        </w:rPr>
        <w:t>input(</w:t>
      </w:r>
      <w:proofErr w:type="gramEnd"/>
      <w:r w:rsidRPr="0057020A">
        <w:rPr>
          <w:sz w:val="20"/>
          <w:szCs w:val="20"/>
        </w:rPr>
        <w:t>"Ingrese NIE del alumno a modificar: "</w:t>
      </w:r>
      <w:proofErr w:type="gramStart"/>
      <w:r w:rsidRPr="0057020A">
        <w:rPr>
          <w:sz w:val="20"/>
          <w:szCs w:val="20"/>
        </w:rPr>
        <w:t>).</w:t>
      </w:r>
      <w:proofErr w:type="spellStart"/>
      <w:r w:rsidRPr="0057020A">
        <w:rPr>
          <w:sz w:val="20"/>
          <w:szCs w:val="20"/>
        </w:rPr>
        <w:t>strip</w:t>
      </w:r>
      <w:proofErr w:type="spellEnd"/>
      <w:proofErr w:type="gramEnd"/>
      <w:r w:rsidRPr="0057020A">
        <w:rPr>
          <w:sz w:val="20"/>
          <w:szCs w:val="20"/>
        </w:rPr>
        <w:t>(</w:t>
      </w:r>
      <w:proofErr w:type="gramStart"/>
      <w:r w:rsidRPr="0057020A">
        <w:rPr>
          <w:sz w:val="20"/>
          <w:szCs w:val="20"/>
        </w:rPr>
        <w:t>).</w:t>
      </w:r>
      <w:proofErr w:type="spellStart"/>
      <w:r w:rsidRPr="0057020A">
        <w:rPr>
          <w:sz w:val="20"/>
          <w:szCs w:val="20"/>
        </w:rPr>
        <w:t>upper</w:t>
      </w:r>
      <w:proofErr w:type="spellEnd"/>
      <w:proofErr w:type="gramEnd"/>
      <w:r w:rsidRPr="0057020A">
        <w:rPr>
          <w:sz w:val="20"/>
          <w:szCs w:val="20"/>
        </w:rPr>
        <w:t>()</w:t>
      </w:r>
    </w:p>
    <w:p w14:paraId="697ADBC2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</w:rPr>
        <w:t xml:space="preserve">                    alumno = </w:t>
      </w:r>
      <w:proofErr w:type="spellStart"/>
      <w:r w:rsidRPr="0057020A">
        <w:rPr>
          <w:sz w:val="20"/>
          <w:szCs w:val="20"/>
        </w:rPr>
        <w:t>Alumno.buscar_por_nie</w:t>
      </w:r>
      <w:proofErr w:type="spellEnd"/>
      <w:r w:rsidRPr="0057020A">
        <w:rPr>
          <w:sz w:val="20"/>
          <w:szCs w:val="20"/>
        </w:rPr>
        <w:t>(nie)</w:t>
      </w:r>
    </w:p>
    <w:p w14:paraId="294D849C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</w:t>
      </w:r>
      <w:proofErr w:type="spellStart"/>
      <w:r w:rsidRPr="0057020A">
        <w:rPr>
          <w:color w:val="FF0000"/>
          <w:sz w:val="20"/>
          <w:szCs w:val="20"/>
        </w:rPr>
        <w:t>if</w:t>
      </w:r>
      <w:proofErr w:type="spellEnd"/>
      <w:r w:rsidRPr="0057020A">
        <w:rPr>
          <w:color w:val="FF0000"/>
          <w:sz w:val="20"/>
          <w:szCs w:val="20"/>
        </w:rPr>
        <w:t xml:space="preserve"> alumno:</w:t>
      </w:r>
    </w:p>
    <w:p w14:paraId="1DE51410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    </w:t>
      </w:r>
      <w:proofErr w:type="spellStart"/>
      <w:proofErr w:type="gramStart"/>
      <w:r w:rsidRPr="0057020A">
        <w:rPr>
          <w:color w:val="FF0000"/>
          <w:sz w:val="20"/>
          <w:szCs w:val="20"/>
        </w:rPr>
        <w:t>self.modificar</w:t>
      </w:r>
      <w:proofErr w:type="gramEnd"/>
      <w:r w:rsidRPr="0057020A">
        <w:rPr>
          <w:color w:val="FF0000"/>
          <w:sz w:val="20"/>
          <w:szCs w:val="20"/>
        </w:rPr>
        <w:t>_alumno</w:t>
      </w:r>
      <w:proofErr w:type="spellEnd"/>
      <w:r w:rsidRPr="0057020A">
        <w:rPr>
          <w:color w:val="FF0000"/>
          <w:sz w:val="20"/>
          <w:szCs w:val="20"/>
        </w:rPr>
        <w:t>(alumno)</w:t>
      </w:r>
    </w:p>
    <w:p w14:paraId="783F76E9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</w:t>
      </w:r>
      <w:proofErr w:type="spellStart"/>
      <w:r w:rsidRPr="0057020A">
        <w:rPr>
          <w:color w:val="FF0000"/>
          <w:sz w:val="20"/>
          <w:szCs w:val="20"/>
        </w:rPr>
        <w:t>else</w:t>
      </w:r>
      <w:proofErr w:type="spellEnd"/>
      <w:r w:rsidRPr="0057020A">
        <w:rPr>
          <w:color w:val="FF0000"/>
          <w:sz w:val="20"/>
          <w:szCs w:val="20"/>
        </w:rPr>
        <w:t>:</w:t>
      </w:r>
    </w:p>
    <w:p w14:paraId="35C1C553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    </w:t>
      </w:r>
      <w:proofErr w:type="spellStart"/>
      <w:proofErr w:type="gramStart"/>
      <w:r w:rsidRPr="0057020A">
        <w:rPr>
          <w:color w:val="FF0000"/>
          <w:sz w:val="20"/>
          <w:szCs w:val="20"/>
        </w:rPr>
        <w:t>print</w:t>
      </w:r>
      <w:proofErr w:type="spellEnd"/>
      <w:r w:rsidRPr="0057020A">
        <w:rPr>
          <w:color w:val="FF0000"/>
          <w:sz w:val="20"/>
          <w:szCs w:val="20"/>
        </w:rPr>
        <w:t>(</w:t>
      </w:r>
      <w:proofErr w:type="gramEnd"/>
      <w:r w:rsidRPr="0057020A">
        <w:rPr>
          <w:color w:val="FF0000"/>
          <w:sz w:val="20"/>
          <w:szCs w:val="20"/>
        </w:rPr>
        <w:t>"Alumno no encontrado.")</w:t>
      </w:r>
    </w:p>
    <w:p w14:paraId="65BBE495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sz w:val="20"/>
          <w:szCs w:val="20"/>
        </w:rPr>
        <w:t xml:space="preserve">                </w:t>
      </w:r>
      <w:r w:rsidRPr="0057020A">
        <w:rPr>
          <w:sz w:val="20"/>
          <w:szCs w:val="20"/>
          <w:lang w:val="en-US"/>
        </w:rPr>
        <w:t>case 3:</w:t>
      </w:r>
    </w:p>
    <w:p w14:paraId="743D0364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sz w:val="20"/>
          <w:szCs w:val="20"/>
          <w:lang w:val="en-US"/>
        </w:rPr>
        <w:t xml:space="preserve">                    </w:t>
      </w:r>
      <w:proofErr w:type="spellStart"/>
      <w:r w:rsidRPr="0057020A">
        <w:rPr>
          <w:sz w:val="20"/>
          <w:szCs w:val="20"/>
          <w:lang w:val="en-US"/>
        </w:rPr>
        <w:t>nie</w:t>
      </w:r>
      <w:proofErr w:type="spellEnd"/>
      <w:r w:rsidRPr="0057020A">
        <w:rPr>
          <w:sz w:val="20"/>
          <w:szCs w:val="20"/>
          <w:lang w:val="en-US"/>
        </w:rPr>
        <w:t xml:space="preserve"> = </w:t>
      </w:r>
      <w:proofErr w:type="gramStart"/>
      <w:r w:rsidRPr="0057020A">
        <w:rPr>
          <w:sz w:val="20"/>
          <w:szCs w:val="20"/>
          <w:lang w:val="en-US"/>
        </w:rPr>
        <w:t>input(</w:t>
      </w:r>
      <w:proofErr w:type="gramEnd"/>
      <w:r w:rsidRPr="0057020A">
        <w:rPr>
          <w:sz w:val="20"/>
          <w:szCs w:val="20"/>
          <w:lang w:val="en-US"/>
        </w:rPr>
        <w:t>"</w:t>
      </w:r>
      <w:proofErr w:type="spellStart"/>
      <w:r w:rsidRPr="0057020A">
        <w:rPr>
          <w:sz w:val="20"/>
          <w:szCs w:val="20"/>
          <w:lang w:val="en-US"/>
        </w:rPr>
        <w:t>Ingrese</w:t>
      </w:r>
      <w:proofErr w:type="spellEnd"/>
      <w:r w:rsidRPr="0057020A">
        <w:rPr>
          <w:sz w:val="20"/>
          <w:szCs w:val="20"/>
          <w:lang w:val="en-US"/>
        </w:rPr>
        <w:t xml:space="preserve"> NIE: ")</w:t>
      </w:r>
    </w:p>
    <w:p w14:paraId="63B7F64E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  <w:lang w:val="en-US"/>
        </w:rPr>
        <w:t xml:space="preserve">                    </w:t>
      </w:r>
      <w:r w:rsidRPr="0057020A">
        <w:rPr>
          <w:sz w:val="20"/>
          <w:szCs w:val="20"/>
        </w:rPr>
        <w:t xml:space="preserve">alumno = </w:t>
      </w:r>
      <w:proofErr w:type="spellStart"/>
      <w:r w:rsidRPr="0057020A">
        <w:rPr>
          <w:sz w:val="20"/>
          <w:szCs w:val="20"/>
        </w:rPr>
        <w:t>Alumno.buscar_por_nie</w:t>
      </w:r>
      <w:proofErr w:type="spellEnd"/>
      <w:r w:rsidRPr="0057020A">
        <w:rPr>
          <w:sz w:val="20"/>
          <w:szCs w:val="20"/>
        </w:rPr>
        <w:t>(nie)</w:t>
      </w:r>
    </w:p>
    <w:p w14:paraId="23710C98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</w:t>
      </w:r>
      <w:proofErr w:type="spellStart"/>
      <w:r w:rsidRPr="0057020A">
        <w:rPr>
          <w:color w:val="FF0000"/>
          <w:sz w:val="20"/>
          <w:szCs w:val="20"/>
        </w:rPr>
        <w:t>if</w:t>
      </w:r>
      <w:proofErr w:type="spellEnd"/>
      <w:r w:rsidRPr="0057020A">
        <w:rPr>
          <w:color w:val="FF0000"/>
          <w:sz w:val="20"/>
          <w:szCs w:val="20"/>
        </w:rPr>
        <w:t xml:space="preserve"> alumno:</w:t>
      </w:r>
    </w:p>
    <w:p w14:paraId="42FCD92B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    </w:t>
      </w:r>
      <w:proofErr w:type="spellStart"/>
      <w:r w:rsidRPr="0057020A">
        <w:rPr>
          <w:color w:val="FF0000"/>
          <w:sz w:val="20"/>
          <w:szCs w:val="20"/>
        </w:rPr>
        <w:t>print</w:t>
      </w:r>
      <w:proofErr w:type="spellEnd"/>
      <w:r w:rsidRPr="0057020A">
        <w:rPr>
          <w:color w:val="FF0000"/>
          <w:sz w:val="20"/>
          <w:szCs w:val="20"/>
        </w:rPr>
        <w:t>(alumno)</w:t>
      </w:r>
    </w:p>
    <w:p w14:paraId="79241811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</w:t>
      </w:r>
      <w:proofErr w:type="spellStart"/>
      <w:r w:rsidRPr="0057020A">
        <w:rPr>
          <w:color w:val="FF0000"/>
          <w:sz w:val="20"/>
          <w:szCs w:val="20"/>
        </w:rPr>
        <w:t>else</w:t>
      </w:r>
      <w:proofErr w:type="spellEnd"/>
      <w:r w:rsidRPr="0057020A">
        <w:rPr>
          <w:color w:val="FF0000"/>
          <w:sz w:val="20"/>
          <w:szCs w:val="20"/>
        </w:rPr>
        <w:t>:</w:t>
      </w:r>
    </w:p>
    <w:p w14:paraId="78BC2F05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    </w:t>
      </w:r>
      <w:proofErr w:type="spellStart"/>
      <w:proofErr w:type="gramStart"/>
      <w:r w:rsidRPr="0057020A">
        <w:rPr>
          <w:color w:val="FF0000"/>
          <w:sz w:val="20"/>
          <w:szCs w:val="20"/>
        </w:rPr>
        <w:t>print</w:t>
      </w:r>
      <w:proofErr w:type="spellEnd"/>
      <w:r w:rsidRPr="0057020A">
        <w:rPr>
          <w:color w:val="FF0000"/>
          <w:sz w:val="20"/>
          <w:szCs w:val="20"/>
        </w:rPr>
        <w:t>(</w:t>
      </w:r>
      <w:proofErr w:type="gramEnd"/>
      <w:r w:rsidRPr="0057020A">
        <w:rPr>
          <w:color w:val="FF0000"/>
          <w:sz w:val="20"/>
          <w:szCs w:val="20"/>
        </w:rPr>
        <w:t>"Alumno no encontrado.")</w:t>
      </w:r>
    </w:p>
    <w:p w14:paraId="6664D3EA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</w:rPr>
        <w:t xml:space="preserve">                case 4:</w:t>
      </w:r>
    </w:p>
    <w:p w14:paraId="4522B703" w14:textId="77777777" w:rsidR="00C50CAF" w:rsidRPr="0057020A" w:rsidRDefault="00C50CAF" w:rsidP="00C50CAF">
      <w:pPr>
        <w:tabs>
          <w:tab w:val="left" w:pos="6150"/>
        </w:tabs>
        <w:rPr>
          <w:sz w:val="20"/>
          <w:szCs w:val="20"/>
        </w:rPr>
      </w:pPr>
      <w:r w:rsidRPr="0057020A">
        <w:rPr>
          <w:sz w:val="20"/>
          <w:szCs w:val="20"/>
        </w:rPr>
        <w:t xml:space="preserve">                    alumnos = </w:t>
      </w:r>
      <w:proofErr w:type="spellStart"/>
      <w:r w:rsidRPr="0057020A">
        <w:rPr>
          <w:sz w:val="20"/>
          <w:szCs w:val="20"/>
        </w:rPr>
        <w:t>Alumno.cargar_</w:t>
      </w:r>
      <w:proofErr w:type="gramStart"/>
      <w:r w:rsidRPr="0057020A">
        <w:rPr>
          <w:sz w:val="20"/>
          <w:szCs w:val="20"/>
        </w:rPr>
        <w:t>alumnos</w:t>
      </w:r>
      <w:proofErr w:type="spellEnd"/>
      <w:r w:rsidRPr="0057020A">
        <w:rPr>
          <w:sz w:val="20"/>
          <w:szCs w:val="20"/>
        </w:rPr>
        <w:t>(</w:t>
      </w:r>
      <w:proofErr w:type="gramEnd"/>
      <w:r w:rsidRPr="0057020A">
        <w:rPr>
          <w:sz w:val="20"/>
          <w:szCs w:val="20"/>
        </w:rPr>
        <w:t>)</w:t>
      </w:r>
    </w:p>
    <w:p w14:paraId="5FD3C35B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</w:t>
      </w:r>
      <w:proofErr w:type="spellStart"/>
      <w:r w:rsidRPr="0057020A">
        <w:rPr>
          <w:color w:val="FF0000"/>
          <w:sz w:val="20"/>
          <w:szCs w:val="20"/>
        </w:rPr>
        <w:t>if</w:t>
      </w:r>
      <w:proofErr w:type="spellEnd"/>
      <w:r w:rsidRPr="0057020A">
        <w:rPr>
          <w:color w:val="FF0000"/>
          <w:sz w:val="20"/>
          <w:szCs w:val="20"/>
        </w:rPr>
        <w:t xml:space="preserve"> </w:t>
      </w:r>
      <w:proofErr w:type="spellStart"/>
      <w:r w:rsidRPr="0057020A">
        <w:rPr>
          <w:color w:val="FF0000"/>
          <w:sz w:val="20"/>
          <w:szCs w:val="20"/>
        </w:rPr>
        <w:t>not</w:t>
      </w:r>
      <w:proofErr w:type="spellEnd"/>
      <w:r w:rsidRPr="0057020A">
        <w:rPr>
          <w:color w:val="FF0000"/>
          <w:sz w:val="20"/>
          <w:szCs w:val="20"/>
        </w:rPr>
        <w:t xml:space="preserve"> alumnos:</w:t>
      </w:r>
    </w:p>
    <w:p w14:paraId="59FA6F05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    </w:t>
      </w:r>
      <w:proofErr w:type="spellStart"/>
      <w:proofErr w:type="gramStart"/>
      <w:r w:rsidRPr="0057020A">
        <w:rPr>
          <w:color w:val="FF0000"/>
          <w:sz w:val="20"/>
          <w:szCs w:val="20"/>
        </w:rPr>
        <w:t>print</w:t>
      </w:r>
      <w:proofErr w:type="spellEnd"/>
      <w:r w:rsidRPr="0057020A">
        <w:rPr>
          <w:color w:val="FF0000"/>
          <w:sz w:val="20"/>
          <w:szCs w:val="20"/>
        </w:rPr>
        <w:t>(</w:t>
      </w:r>
      <w:proofErr w:type="gramEnd"/>
      <w:r w:rsidRPr="0057020A">
        <w:rPr>
          <w:color w:val="FF0000"/>
          <w:sz w:val="20"/>
          <w:szCs w:val="20"/>
        </w:rPr>
        <w:t>"No hay alumnos registrados.")</w:t>
      </w:r>
    </w:p>
    <w:p w14:paraId="77820168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</w:t>
      </w:r>
      <w:proofErr w:type="spellStart"/>
      <w:r w:rsidRPr="0057020A">
        <w:rPr>
          <w:color w:val="FF0000"/>
          <w:sz w:val="20"/>
          <w:szCs w:val="20"/>
        </w:rPr>
        <w:t>else</w:t>
      </w:r>
      <w:proofErr w:type="spellEnd"/>
      <w:r w:rsidRPr="0057020A">
        <w:rPr>
          <w:color w:val="FF0000"/>
          <w:sz w:val="20"/>
          <w:szCs w:val="20"/>
        </w:rPr>
        <w:t>:</w:t>
      </w:r>
    </w:p>
    <w:p w14:paraId="517CF6E1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t xml:space="preserve">                        </w:t>
      </w:r>
      <w:proofErr w:type="spellStart"/>
      <w:r w:rsidRPr="0057020A">
        <w:rPr>
          <w:color w:val="FF0000"/>
          <w:sz w:val="20"/>
          <w:szCs w:val="20"/>
        </w:rPr>
        <w:t>for</w:t>
      </w:r>
      <w:proofErr w:type="spellEnd"/>
      <w:r w:rsidRPr="0057020A">
        <w:rPr>
          <w:color w:val="FF0000"/>
          <w:sz w:val="20"/>
          <w:szCs w:val="20"/>
        </w:rPr>
        <w:t xml:space="preserve"> alumno in alumnos:</w:t>
      </w:r>
    </w:p>
    <w:p w14:paraId="4217F892" w14:textId="77777777" w:rsidR="00C50CAF" w:rsidRPr="0057020A" w:rsidRDefault="00C50CAF" w:rsidP="00C50CAF">
      <w:pPr>
        <w:tabs>
          <w:tab w:val="left" w:pos="6150"/>
        </w:tabs>
        <w:rPr>
          <w:color w:val="FF0000"/>
          <w:sz w:val="20"/>
          <w:szCs w:val="20"/>
        </w:rPr>
      </w:pPr>
      <w:r w:rsidRPr="0057020A">
        <w:rPr>
          <w:color w:val="FF0000"/>
          <w:sz w:val="20"/>
          <w:szCs w:val="20"/>
        </w:rPr>
        <w:lastRenderedPageBreak/>
        <w:t xml:space="preserve">                            </w:t>
      </w:r>
      <w:proofErr w:type="spellStart"/>
      <w:r w:rsidRPr="0057020A">
        <w:rPr>
          <w:color w:val="FF0000"/>
          <w:sz w:val="20"/>
          <w:szCs w:val="20"/>
        </w:rPr>
        <w:t>print</w:t>
      </w:r>
      <w:proofErr w:type="spellEnd"/>
      <w:r w:rsidRPr="0057020A">
        <w:rPr>
          <w:color w:val="FF0000"/>
          <w:sz w:val="20"/>
          <w:szCs w:val="20"/>
        </w:rPr>
        <w:t>(alumno)</w:t>
      </w:r>
    </w:p>
    <w:p w14:paraId="2CA7C2EB" w14:textId="77777777" w:rsidR="00C50CAF" w:rsidRPr="00E536A0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57020A">
        <w:rPr>
          <w:sz w:val="20"/>
          <w:szCs w:val="20"/>
        </w:rPr>
        <w:t xml:space="preserve">                </w:t>
      </w:r>
      <w:r w:rsidRPr="00E536A0">
        <w:rPr>
          <w:sz w:val="20"/>
          <w:szCs w:val="20"/>
          <w:lang w:val="en-US"/>
        </w:rPr>
        <w:t>case 5:</w:t>
      </w:r>
    </w:p>
    <w:p w14:paraId="3AED8EF5" w14:textId="77777777" w:rsidR="00C50CAF" w:rsidRPr="00E536A0" w:rsidRDefault="00C50CAF" w:rsidP="00C50CAF">
      <w:pPr>
        <w:tabs>
          <w:tab w:val="left" w:pos="6150"/>
        </w:tabs>
        <w:rPr>
          <w:sz w:val="20"/>
          <w:szCs w:val="20"/>
          <w:lang w:val="en-US"/>
        </w:rPr>
      </w:pPr>
      <w:r w:rsidRPr="00E536A0">
        <w:rPr>
          <w:sz w:val="20"/>
          <w:szCs w:val="20"/>
          <w:lang w:val="en-US"/>
        </w:rPr>
        <w:t xml:space="preserve">                    break</w:t>
      </w:r>
    </w:p>
    <w:p w14:paraId="469221D3" w14:textId="77777777" w:rsidR="00C50CAF" w:rsidRPr="00E536A0" w:rsidRDefault="00C50CAF" w:rsidP="00C50CAF">
      <w:pPr>
        <w:tabs>
          <w:tab w:val="left" w:pos="6150"/>
        </w:tabs>
        <w:rPr>
          <w:color w:val="FF0000"/>
          <w:sz w:val="20"/>
          <w:szCs w:val="20"/>
          <w:lang w:val="en-US"/>
        </w:rPr>
      </w:pPr>
      <w:r w:rsidRPr="00E536A0">
        <w:rPr>
          <w:color w:val="FF0000"/>
          <w:sz w:val="20"/>
          <w:szCs w:val="20"/>
          <w:lang w:val="en-US"/>
        </w:rPr>
        <w:t xml:space="preserve">                case _:</w:t>
      </w:r>
    </w:p>
    <w:p w14:paraId="2D9EAC20" w14:textId="6F2866CE" w:rsidR="003305C7" w:rsidRPr="00E536A0" w:rsidRDefault="00C50CAF" w:rsidP="00C50CAF">
      <w:pPr>
        <w:tabs>
          <w:tab w:val="left" w:pos="6150"/>
        </w:tabs>
        <w:rPr>
          <w:color w:val="FF0000"/>
          <w:lang w:val="en-US"/>
        </w:rPr>
      </w:pPr>
      <w:r w:rsidRPr="00E536A0">
        <w:rPr>
          <w:color w:val="FF0000"/>
          <w:sz w:val="20"/>
          <w:szCs w:val="20"/>
          <w:lang w:val="en-US"/>
        </w:rPr>
        <w:t xml:space="preserve">                    </w:t>
      </w:r>
      <w:proofErr w:type="gramStart"/>
      <w:r w:rsidRPr="00E536A0">
        <w:rPr>
          <w:color w:val="FF0000"/>
          <w:sz w:val="20"/>
          <w:szCs w:val="20"/>
          <w:lang w:val="en-US"/>
        </w:rPr>
        <w:t>print(</w:t>
      </w:r>
      <w:proofErr w:type="gramEnd"/>
      <w:r w:rsidRPr="00E536A0">
        <w:rPr>
          <w:color w:val="FF0000"/>
          <w:sz w:val="20"/>
          <w:szCs w:val="20"/>
          <w:lang w:val="en-US"/>
        </w:rPr>
        <w:t>"</w:t>
      </w:r>
      <w:proofErr w:type="spellStart"/>
      <w:r w:rsidRPr="00E536A0">
        <w:rPr>
          <w:color w:val="FF0000"/>
          <w:sz w:val="20"/>
          <w:szCs w:val="20"/>
          <w:lang w:val="en-US"/>
        </w:rPr>
        <w:t>Opción</w:t>
      </w:r>
      <w:proofErr w:type="spellEnd"/>
      <w:r w:rsidRPr="00E536A0">
        <w:rPr>
          <w:color w:val="FF0000"/>
          <w:sz w:val="20"/>
          <w:szCs w:val="20"/>
          <w:lang w:val="en-US"/>
        </w:rPr>
        <w:t xml:space="preserve"> </w:t>
      </w:r>
      <w:proofErr w:type="spellStart"/>
      <w:r w:rsidRPr="00E536A0">
        <w:rPr>
          <w:color w:val="FF0000"/>
          <w:sz w:val="20"/>
          <w:szCs w:val="20"/>
          <w:lang w:val="en-US"/>
        </w:rPr>
        <w:t>inválida</w:t>
      </w:r>
      <w:proofErr w:type="spellEnd"/>
      <w:r w:rsidRPr="00E536A0">
        <w:rPr>
          <w:color w:val="FF0000"/>
          <w:sz w:val="20"/>
          <w:szCs w:val="20"/>
          <w:lang w:val="en-US"/>
        </w:rPr>
        <w:t>.")</w:t>
      </w:r>
      <w:r w:rsidR="00F33B07" w:rsidRPr="00E536A0">
        <w:rPr>
          <w:color w:val="FF0000"/>
          <w:lang w:val="en-US"/>
        </w:rPr>
        <w:tab/>
      </w:r>
    </w:p>
    <w:p w14:paraId="1189D486" w14:textId="77777777" w:rsidR="00C24119" w:rsidRPr="00E536A0" w:rsidRDefault="00C24119" w:rsidP="00C24119">
      <w:pPr>
        <w:rPr>
          <w:lang w:val="en-US"/>
        </w:rPr>
      </w:pPr>
    </w:p>
    <w:p w14:paraId="24E75EA8" w14:textId="733FB6AD" w:rsidR="00AA0588" w:rsidRDefault="00937301" w:rsidP="00312CEF">
      <w:pPr>
        <w:pStyle w:val="Ttulo2"/>
      </w:pPr>
      <w:bookmarkStart w:id="159" w:name="_Toc49341861"/>
      <w:bookmarkStart w:id="160" w:name="_Toc170148371"/>
      <w:bookmarkStart w:id="161" w:name="_Toc199109085"/>
      <w:r w:rsidRPr="00253E43">
        <w:t>Evaluación y seguimiento del</w:t>
      </w:r>
      <w:r w:rsidR="000C3799">
        <w:t xml:space="preserve"> proyecto</w:t>
      </w:r>
      <w:bookmarkEnd w:id="159"/>
      <w:bookmarkEnd w:id="160"/>
      <w:bookmarkEnd w:id="161"/>
    </w:p>
    <w:p w14:paraId="6CE9B091" w14:textId="77777777" w:rsidR="0057020A" w:rsidRPr="0057020A" w:rsidRDefault="0057020A" w:rsidP="0057020A">
      <w:pPr>
        <w:rPr>
          <w:color w:val="0F0D29" w:themeColor="text1"/>
        </w:rPr>
      </w:pPr>
      <w:r w:rsidRPr="0057020A">
        <w:rPr>
          <w:color w:val="0F0D29" w:themeColor="text1"/>
        </w:rPr>
        <w:t>Durante el desarrollo del proyecto se ha llevado a cabo un proceso progresivo y estructurado que ha permitido cumplir con los objetivos establecidos. La planificación se ha dividido en varias fases: análisis del problema, diseño de clases, desarrollo del código, pruebas unitarias y documentación.</w:t>
      </w:r>
    </w:p>
    <w:p w14:paraId="5C278A35" w14:textId="77777777" w:rsidR="0057020A" w:rsidRPr="0057020A" w:rsidRDefault="0057020A" w:rsidP="0057020A">
      <w:pPr>
        <w:rPr>
          <w:color w:val="0F0D29" w:themeColor="text1"/>
        </w:rPr>
      </w:pPr>
      <w:r w:rsidRPr="0057020A">
        <w:rPr>
          <w:color w:val="0F0D29" w:themeColor="text1"/>
        </w:rPr>
        <w:t xml:space="preserve">A lo largo del proceso se han seguido buenas prácticas de programación, como la </w:t>
      </w:r>
      <w:proofErr w:type="spellStart"/>
      <w:r w:rsidRPr="0057020A">
        <w:rPr>
          <w:color w:val="0F0D29" w:themeColor="text1"/>
        </w:rPr>
        <w:t>modularización</w:t>
      </w:r>
      <w:proofErr w:type="spellEnd"/>
      <w:r w:rsidRPr="0057020A">
        <w:rPr>
          <w:color w:val="0F0D29" w:themeColor="text1"/>
        </w:rPr>
        <w:t xml:space="preserve"> del código, la reutilización de funciones, la separación de responsabilidades y la lectura/escritura de datos a través de archivos. Esto ha facilitado tanto el mantenimiento del programa como la implementación de nuevas funcionalidades.</w:t>
      </w:r>
    </w:p>
    <w:p w14:paraId="73EE03DE" w14:textId="77777777" w:rsidR="0057020A" w:rsidRPr="0057020A" w:rsidRDefault="0057020A" w:rsidP="0057020A">
      <w:pPr>
        <w:rPr>
          <w:color w:val="0F0D29" w:themeColor="text1"/>
        </w:rPr>
      </w:pPr>
      <w:r w:rsidRPr="0057020A">
        <w:rPr>
          <w:color w:val="0F0D29" w:themeColor="text1"/>
        </w:rPr>
        <w:t>Se ha llevado un seguimiento continuo del proyecto a través de pruebas frecuentes, lo que ha permitido detectar errores rápidamente y solucionarlos antes de que afectaran a otras partes del sistema. También se ha mejorado la robustez del programa añadiendo validaciones para controlar posibles errores en la entrada de datos y prevenir caídas del sistema.</w:t>
      </w:r>
    </w:p>
    <w:p w14:paraId="0D175C14" w14:textId="77777777" w:rsidR="0057020A" w:rsidRPr="0057020A" w:rsidRDefault="0057020A" w:rsidP="0057020A">
      <w:pPr>
        <w:rPr>
          <w:color w:val="0F0D29" w:themeColor="text1"/>
        </w:rPr>
      </w:pPr>
      <w:r w:rsidRPr="0057020A">
        <w:rPr>
          <w:color w:val="0F0D29" w:themeColor="text1"/>
        </w:rPr>
        <w:t xml:space="preserve">El uso de pruebas automáticas con </w:t>
      </w:r>
      <w:proofErr w:type="spellStart"/>
      <w:r w:rsidRPr="0057020A">
        <w:rPr>
          <w:i/>
          <w:iCs/>
          <w:color w:val="0F0D29" w:themeColor="text1"/>
        </w:rPr>
        <w:t>unittest</w:t>
      </w:r>
      <w:proofErr w:type="spellEnd"/>
      <w:r w:rsidRPr="0057020A">
        <w:rPr>
          <w:color w:val="0F0D29" w:themeColor="text1"/>
        </w:rPr>
        <w:t xml:space="preserve"> ha sido fundamental para verificar el comportamiento correcto de las clases de forma sistemática y sin depender de pruebas manuales.</w:t>
      </w:r>
    </w:p>
    <w:p w14:paraId="54342BA1" w14:textId="77777777" w:rsidR="0057020A" w:rsidRPr="0057020A" w:rsidRDefault="0057020A" w:rsidP="0057020A">
      <w:pPr>
        <w:rPr>
          <w:color w:val="0F0D29" w:themeColor="text1"/>
        </w:rPr>
      </w:pPr>
      <w:r w:rsidRPr="0057020A">
        <w:rPr>
          <w:color w:val="0F0D29" w:themeColor="text1"/>
        </w:rPr>
        <w:t>En general, el proyecto ha sido una oportunidad práctica para aplicar los conocimientos adquiridos en programación, entender el trabajo estructurado y simular un entorno de desarrollo real.</w:t>
      </w:r>
    </w:p>
    <w:p w14:paraId="6E501157" w14:textId="77777777" w:rsidR="00C24119" w:rsidRPr="0057020A" w:rsidRDefault="00C24119" w:rsidP="00C24119">
      <w:pPr>
        <w:rPr>
          <w:color w:val="0F0D29" w:themeColor="text1"/>
        </w:rPr>
      </w:pPr>
    </w:p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62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63" w:name="_Toc170148373"/>
      <w:bookmarkStart w:id="164" w:name="_Toc199109086"/>
      <w:r w:rsidRPr="00253E43">
        <w:rPr>
          <w:sz w:val="144"/>
          <w:szCs w:val="144"/>
        </w:rPr>
        <w:lastRenderedPageBreak/>
        <w:t>Implantación del Proyecto</w:t>
      </w:r>
      <w:bookmarkEnd w:id="162"/>
      <w:bookmarkEnd w:id="163"/>
      <w:bookmarkEnd w:id="164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ADD6758" w14:textId="2B065D29" w:rsidR="003305C7" w:rsidRPr="003305C7" w:rsidRDefault="00937301" w:rsidP="00DD54AB">
      <w:pPr>
        <w:pStyle w:val="Ttulo2"/>
      </w:pPr>
      <w:bookmarkStart w:id="165" w:name="_Toc49341864"/>
      <w:bookmarkStart w:id="166" w:name="_Toc170148374"/>
      <w:bookmarkStart w:id="167" w:name="_Toc199109087"/>
      <w:r w:rsidRPr="00253E43">
        <w:lastRenderedPageBreak/>
        <w:t>Plan de implantación</w:t>
      </w:r>
      <w:bookmarkEnd w:id="165"/>
      <w:bookmarkEnd w:id="166"/>
      <w:bookmarkEnd w:id="167"/>
    </w:p>
    <w:p w14:paraId="5C0C505D" w14:textId="77777777" w:rsidR="00DD54AB" w:rsidRP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  <w:r w:rsidRPr="00DD54AB">
        <w:t>Dado que se trata de una aplicación sencilla de escritorio orientada a un único centro educativo, la implantación no requiere procesos complejos ni paradas técnicas.</w:t>
      </w:r>
    </w:p>
    <w:p w14:paraId="5F73EE4E" w14:textId="77777777" w:rsid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  <w:r w:rsidRPr="00DD54AB">
        <w:t>La instalación se realizará directamente en el equipo o equipos del personal administrativo encargado de gestionar los préstamos, con una puesta en marcha inmediata tras una configuración mínima.</w:t>
      </w:r>
    </w:p>
    <w:p w14:paraId="6C2DD5E4" w14:textId="77777777" w:rsid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</w:pPr>
    </w:p>
    <w:p w14:paraId="2C20889E" w14:textId="7E52D47F" w:rsidR="00DD54AB" w:rsidRPr="00DD54AB" w:rsidRDefault="00DD54AB" w:rsidP="00DD54AB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DD54AB">
        <w:rPr>
          <w:b/>
          <w:bCs/>
        </w:rPr>
        <w:t>Tabla: Plan de implantación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1485"/>
        <w:gridCol w:w="4724"/>
        <w:gridCol w:w="1676"/>
        <w:gridCol w:w="2139"/>
      </w:tblGrid>
      <w:tr w:rsidR="00DD54AB" w:rsidRPr="00DD54AB" w14:paraId="0497203A" w14:textId="77777777" w:rsidTr="00DD5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478CC2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Etapa</w:t>
            </w:r>
          </w:p>
        </w:tc>
        <w:tc>
          <w:tcPr>
            <w:tcW w:w="0" w:type="auto"/>
            <w:hideMark/>
          </w:tcPr>
          <w:p w14:paraId="59EFC97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Actividades</w:t>
            </w:r>
          </w:p>
        </w:tc>
        <w:tc>
          <w:tcPr>
            <w:tcW w:w="0" w:type="auto"/>
            <w:hideMark/>
          </w:tcPr>
          <w:p w14:paraId="5F0FBB28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Duración estimada</w:t>
            </w:r>
          </w:p>
        </w:tc>
        <w:tc>
          <w:tcPr>
            <w:tcW w:w="0" w:type="auto"/>
            <w:hideMark/>
          </w:tcPr>
          <w:p w14:paraId="798BD5D4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24F75" w:themeColor="accent1"/>
              </w:rPr>
            </w:pPr>
            <w:r w:rsidRPr="00DD54AB">
              <w:rPr>
                <w:color w:val="024F75" w:themeColor="accent1"/>
              </w:rPr>
              <w:t>Horario recomendado</w:t>
            </w:r>
          </w:p>
        </w:tc>
      </w:tr>
      <w:tr w:rsidR="00DD54AB" w:rsidRPr="00DD54AB" w14:paraId="361765B4" w14:textId="77777777" w:rsidTr="00DD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BC0E7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Instalación</w:t>
            </w:r>
          </w:p>
        </w:tc>
        <w:tc>
          <w:tcPr>
            <w:tcW w:w="0" w:type="auto"/>
            <w:hideMark/>
          </w:tcPr>
          <w:p w14:paraId="2D82AF76" w14:textId="5C7733E2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Copia del programa y los ficheros .</w:t>
            </w:r>
            <w:proofErr w:type="spellStart"/>
            <w:r w:rsidRPr="00DD54AB">
              <w:rPr>
                <w:sz w:val="22"/>
                <w:szCs w:val="22"/>
              </w:rPr>
              <w:t>txt</w:t>
            </w:r>
            <w:proofErr w:type="spellEnd"/>
            <w:r w:rsidRPr="00DD54AB">
              <w:rPr>
                <w:sz w:val="22"/>
                <w:szCs w:val="22"/>
              </w:rPr>
              <w:t xml:space="preserve"> en el sistema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0992145E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44240D1A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  <w:tr w:rsidR="00DD54AB" w:rsidRPr="00DD54AB" w14:paraId="54F91BCA" w14:textId="77777777" w:rsidTr="00DD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57A44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Configuración</w:t>
            </w:r>
          </w:p>
        </w:tc>
        <w:tc>
          <w:tcPr>
            <w:tcW w:w="0" w:type="auto"/>
            <w:hideMark/>
          </w:tcPr>
          <w:p w14:paraId="79504E4D" w14:textId="25E2A48F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Revisión de rutas, permisos de lectura/escritura</w:t>
            </w:r>
            <w:r>
              <w:rPr>
                <w:sz w:val="22"/>
                <w:szCs w:val="22"/>
              </w:rPr>
              <w:t>. Entrega de usuarios.</w:t>
            </w:r>
          </w:p>
        </w:tc>
        <w:tc>
          <w:tcPr>
            <w:tcW w:w="0" w:type="auto"/>
            <w:hideMark/>
          </w:tcPr>
          <w:p w14:paraId="18D8EABE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54B23DC9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  <w:tr w:rsidR="00DD54AB" w:rsidRPr="00DD54AB" w14:paraId="740AB241" w14:textId="77777777" w:rsidTr="00DD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BF111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Formación</w:t>
            </w:r>
          </w:p>
        </w:tc>
        <w:tc>
          <w:tcPr>
            <w:tcW w:w="0" w:type="auto"/>
            <w:hideMark/>
          </w:tcPr>
          <w:p w14:paraId="264C0D77" w14:textId="6CA914A5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Explicación del uso al personal responsable</w:t>
            </w:r>
            <w:r>
              <w:rPr>
                <w:sz w:val="22"/>
                <w:szCs w:val="22"/>
              </w:rPr>
              <w:t xml:space="preserve"> y entrega de manual de usuario.</w:t>
            </w:r>
          </w:p>
        </w:tc>
        <w:tc>
          <w:tcPr>
            <w:tcW w:w="0" w:type="auto"/>
            <w:hideMark/>
          </w:tcPr>
          <w:p w14:paraId="4EAD6479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6CF4526B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 o en horario libre</w:t>
            </w:r>
          </w:p>
        </w:tc>
      </w:tr>
      <w:tr w:rsidR="00DD54AB" w:rsidRPr="00DD54AB" w14:paraId="33440025" w14:textId="77777777" w:rsidTr="00DD5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54A4B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rPr>
                <w:color w:val="024F75" w:themeColor="accent1"/>
                <w:sz w:val="22"/>
                <w:szCs w:val="22"/>
              </w:rPr>
            </w:pPr>
            <w:r w:rsidRPr="00DD54AB">
              <w:rPr>
                <w:color w:val="024F75" w:themeColor="accent1"/>
                <w:sz w:val="22"/>
                <w:szCs w:val="22"/>
              </w:rPr>
              <w:t>Pruebas</w:t>
            </w:r>
          </w:p>
        </w:tc>
        <w:tc>
          <w:tcPr>
            <w:tcW w:w="0" w:type="auto"/>
            <w:hideMark/>
          </w:tcPr>
          <w:p w14:paraId="1DE001A1" w14:textId="2D89F3CE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Alta de alumnos y pruebas de préstamo simuladas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0" w:type="auto"/>
            <w:hideMark/>
          </w:tcPr>
          <w:p w14:paraId="35AB43EC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1 día</w:t>
            </w:r>
          </w:p>
        </w:tc>
        <w:tc>
          <w:tcPr>
            <w:tcW w:w="0" w:type="auto"/>
            <w:hideMark/>
          </w:tcPr>
          <w:p w14:paraId="065984B0" w14:textId="77777777" w:rsidR="00DD54AB" w:rsidRPr="00DD54AB" w:rsidRDefault="00DD54AB" w:rsidP="00DD54AB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D54AB">
              <w:rPr>
                <w:sz w:val="22"/>
                <w:szCs w:val="22"/>
              </w:rPr>
              <w:t>Mañana</w:t>
            </w:r>
          </w:p>
        </w:tc>
      </w:tr>
    </w:tbl>
    <w:p w14:paraId="33DBC0AE" w14:textId="775391C6" w:rsidR="00061A1C" w:rsidRPr="00253E43" w:rsidRDefault="00061A1C" w:rsidP="003858C6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</w:p>
    <w:p w14:paraId="107BB2E6" w14:textId="77777777" w:rsidR="00937301" w:rsidRDefault="00937301" w:rsidP="00312CEF">
      <w:pPr>
        <w:pStyle w:val="Ttulo2"/>
      </w:pPr>
      <w:bookmarkStart w:id="168" w:name="_Toc49341865"/>
      <w:bookmarkStart w:id="169" w:name="_Toc170148375"/>
      <w:bookmarkStart w:id="170" w:name="_Toc199109088"/>
      <w:r w:rsidRPr="00253E43">
        <w:t>Manual de instalación</w:t>
      </w:r>
      <w:bookmarkEnd w:id="168"/>
      <w:bookmarkEnd w:id="169"/>
      <w:bookmarkEnd w:id="170"/>
    </w:p>
    <w:p w14:paraId="748AD34E" w14:textId="5A2EFD0C" w:rsidR="007308C5" w:rsidRDefault="007308C5" w:rsidP="007308C5">
      <w:pPr>
        <w:pStyle w:val="Ttulo3"/>
      </w:pPr>
      <w:bookmarkStart w:id="171" w:name="_Toc37610656"/>
      <w:bookmarkStart w:id="172" w:name="_Toc49341866"/>
      <w:bookmarkStart w:id="173" w:name="_Toc170148376"/>
      <w:bookmarkStart w:id="174" w:name="_Toc199109089"/>
      <w:r>
        <w:t>Instalación de la aplicación</w:t>
      </w:r>
      <w:bookmarkEnd w:id="171"/>
      <w:bookmarkEnd w:id="172"/>
      <w:bookmarkEnd w:id="173"/>
      <w:bookmarkEnd w:id="174"/>
    </w:p>
    <w:p w14:paraId="42DECE1A" w14:textId="77777777" w:rsidR="00DD54AB" w:rsidRPr="00DD54AB" w:rsidRDefault="00DD54AB" w:rsidP="00DD54AB"/>
    <w:p w14:paraId="27DE5A09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Descargar el proyecto completo en formato .zip o clonado desde repositorio (si aplica).</w:t>
      </w:r>
    </w:p>
    <w:p w14:paraId="1830CF15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Extraer o ubicar la carpeta en una ubicación accesible, por ejemplo:</w:t>
      </w:r>
      <w:r w:rsidRPr="00DD54AB">
        <w:br/>
        <w:t>C:\Centro\GestorLibros\Programa\</w:t>
      </w:r>
    </w:p>
    <w:p w14:paraId="23851ADE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 xml:space="preserve">Verificar que se tenga instalada una versión de </w:t>
      </w:r>
      <w:r w:rsidRPr="00DD54AB">
        <w:rPr>
          <w:b/>
          <w:bCs/>
        </w:rPr>
        <w:t>Python 3.11 o superior</w:t>
      </w:r>
      <w:r w:rsidRPr="00DD54AB">
        <w:t>.</w:t>
      </w:r>
    </w:p>
    <w:p w14:paraId="44648001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Ejecutar el archivo main.py dentro de la carpeta Clases desde terminal:</w:t>
      </w:r>
    </w:p>
    <w:p w14:paraId="1E06EF23" w14:textId="77777777" w:rsidR="00D96624" w:rsidRDefault="00D96624" w:rsidP="00D96624"/>
    <w:p w14:paraId="1B06204B" w14:textId="594097A8" w:rsidR="00DD54AB" w:rsidRPr="00D96624" w:rsidRDefault="00D96624" w:rsidP="00D96624">
      <w:pPr>
        <w:ind w:firstLine="720"/>
        <w:rPr>
          <w:i/>
          <w:iCs/>
        </w:rPr>
      </w:pPr>
      <w:proofErr w:type="spellStart"/>
      <w:r w:rsidRPr="00D96624">
        <w:rPr>
          <w:i/>
          <w:iCs/>
        </w:rPr>
        <w:t>python</w:t>
      </w:r>
      <w:proofErr w:type="spellEnd"/>
      <w:r w:rsidRPr="00D96624">
        <w:rPr>
          <w:i/>
          <w:iCs/>
        </w:rPr>
        <w:t xml:space="preserve"> Clases/main.py</w:t>
      </w:r>
    </w:p>
    <w:p w14:paraId="1ED59047" w14:textId="19B89CAB" w:rsidR="00DD54AB" w:rsidRPr="00DD54AB" w:rsidRDefault="00DD54AB" w:rsidP="00DD54AB">
      <w:pPr>
        <w:ind w:left="720" w:firstLine="720"/>
      </w:pPr>
    </w:p>
    <w:p w14:paraId="40777A92" w14:textId="77777777" w:rsidR="00DD54AB" w:rsidRPr="00DD54AB" w:rsidRDefault="00DD54AB" w:rsidP="00DD54AB">
      <w:pPr>
        <w:numPr>
          <w:ilvl w:val="0"/>
          <w:numId w:val="18"/>
        </w:numPr>
      </w:pPr>
      <w:r w:rsidRPr="00DD54AB">
        <w:t>Asegurarse de que la carpeta Datos/ existe al mismo nivel que Clases/, y contiene los archivos:</w:t>
      </w:r>
    </w:p>
    <w:p w14:paraId="42A6054F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alumnos.txt</w:t>
      </w:r>
    </w:p>
    <w:p w14:paraId="76269278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prestamos.txt</w:t>
      </w:r>
    </w:p>
    <w:p w14:paraId="40CDFF94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libros.txt</w:t>
      </w:r>
    </w:p>
    <w:p w14:paraId="39D29F84" w14:textId="77777777" w:rsidR="00DD54AB" w:rsidRPr="00DD54AB" w:rsidRDefault="00DD54AB" w:rsidP="00DD54AB">
      <w:pPr>
        <w:numPr>
          <w:ilvl w:val="1"/>
          <w:numId w:val="18"/>
        </w:numPr>
      </w:pPr>
      <w:r w:rsidRPr="00DD54AB">
        <w:t>cursos.txt</w:t>
      </w:r>
    </w:p>
    <w:p w14:paraId="603E611E" w14:textId="77777777" w:rsidR="00DD54AB" w:rsidRDefault="00DD54AB" w:rsidP="00DD54AB">
      <w:pPr>
        <w:numPr>
          <w:ilvl w:val="1"/>
          <w:numId w:val="18"/>
        </w:numPr>
      </w:pPr>
      <w:r w:rsidRPr="00DD54AB">
        <w:t>materias.txt</w:t>
      </w:r>
    </w:p>
    <w:p w14:paraId="1D0DBE9D" w14:textId="77777777" w:rsidR="00D96624" w:rsidRPr="00DD54AB" w:rsidRDefault="00D96624" w:rsidP="00DD54AB">
      <w:pPr>
        <w:numPr>
          <w:ilvl w:val="1"/>
          <w:numId w:val="18"/>
        </w:numPr>
      </w:pPr>
    </w:p>
    <w:p w14:paraId="5420B7C1" w14:textId="77777777" w:rsidR="00DD54AB" w:rsidRPr="00DD54AB" w:rsidRDefault="00DD54AB" w:rsidP="00DD54AB">
      <w:r w:rsidRPr="00DD54AB">
        <w:rPr>
          <w:rFonts w:ascii="Segoe UI Emoji" w:hAnsi="Segoe UI Emoji" w:cs="Segoe UI Emoji"/>
        </w:rPr>
        <w:t>⚠️</w:t>
      </w:r>
      <w:r w:rsidRPr="00DD54AB">
        <w:t xml:space="preserve"> En caso de que el archivo alumnos.txt o prestamos.txt </w:t>
      </w:r>
      <w:r w:rsidRPr="00DD54AB">
        <w:rPr>
          <w:b/>
          <w:bCs/>
        </w:rPr>
        <w:t>no existan</w:t>
      </w:r>
      <w:r w:rsidRPr="00DD54AB">
        <w:t xml:space="preserve">, el programa los </w:t>
      </w:r>
      <w:r w:rsidRPr="00DD54AB">
        <w:rPr>
          <w:b/>
          <w:bCs/>
        </w:rPr>
        <w:t>creará automáticamente</w:t>
      </w:r>
      <w:r w:rsidRPr="00DD54AB">
        <w:t xml:space="preserve"> al guardar el primer dato correspondiente, iniciando con cero registros.</w:t>
      </w:r>
    </w:p>
    <w:p w14:paraId="57AE9A83" w14:textId="77777777" w:rsidR="003305C7" w:rsidRPr="003305C7" w:rsidRDefault="003305C7" w:rsidP="003305C7"/>
    <w:p w14:paraId="1F10CB4D" w14:textId="6F311868" w:rsidR="006548BE" w:rsidRDefault="006548BE" w:rsidP="006548BE">
      <w:pPr>
        <w:pStyle w:val="Ttulo2"/>
      </w:pPr>
      <w:bookmarkStart w:id="175" w:name="_Toc49341876"/>
      <w:bookmarkStart w:id="176" w:name="_Toc170148377"/>
      <w:bookmarkStart w:id="177" w:name="_Toc199109090"/>
      <w:r w:rsidRPr="00253E43">
        <w:lastRenderedPageBreak/>
        <w:t>Mejoras posibles</w:t>
      </w:r>
      <w:bookmarkEnd w:id="175"/>
      <w:bookmarkEnd w:id="176"/>
      <w:bookmarkEnd w:id="177"/>
    </w:p>
    <w:p w14:paraId="56EF460C" w14:textId="77777777" w:rsidR="00D96624" w:rsidRDefault="00D96624" w:rsidP="00D96624">
      <w:pPr>
        <w:rPr>
          <w:color w:val="0F0D29" w:themeColor="text1"/>
        </w:rPr>
      </w:pPr>
      <w:bookmarkStart w:id="178" w:name="_Toc49341877"/>
      <w:bookmarkStart w:id="179" w:name="_Toc170148378"/>
      <w:r w:rsidRPr="00D96624">
        <w:rPr>
          <w:color w:val="0F0D29" w:themeColor="text1"/>
        </w:rPr>
        <w:t>Aunque la aplicación cumple con los requisitos básicos de funcionamiento, se podrían implementar en el futuro las siguientes mejoras para aumentar su funcionalidad y facilidad de uso:</w:t>
      </w:r>
    </w:p>
    <w:p w14:paraId="0FCE0D8D" w14:textId="77777777" w:rsidR="00D96624" w:rsidRPr="00D96624" w:rsidRDefault="00D96624" w:rsidP="00D96624">
      <w:pPr>
        <w:rPr>
          <w:color w:val="0F0D29" w:themeColor="text1"/>
        </w:rPr>
      </w:pPr>
    </w:p>
    <w:p w14:paraId="3A88CA99" w14:textId="669CE3C2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Crear una </w:t>
      </w:r>
      <w:r w:rsidRPr="00D96624">
        <w:rPr>
          <w:b/>
          <w:bCs/>
          <w:color w:val="0F0D29" w:themeColor="text1"/>
        </w:rPr>
        <w:t>interfaz gráfica</w:t>
      </w:r>
      <w:r w:rsidRPr="00D96624">
        <w:rPr>
          <w:color w:val="0F0D29" w:themeColor="text1"/>
        </w:rPr>
        <w:t xml:space="preserve"> para facilitar el uso al personal no técnico.</w:t>
      </w:r>
      <w:r>
        <w:rPr>
          <w:color w:val="0F0D29" w:themeColor="text1"/>
        </w:rPr>
        <w:t xml:space="preserve"> (</w:t>
      </w:r>
      <w:proofErr w:type="spellStart"/>
      <w:r w:rsidRPr="00D96624">
        <w:rPr>
          <w:color w:val="0F0D29" w:themeColor="text1"/>
        </w:rPr>
        <w:t>Tkinter</w:t>
      </w:r>
      <w:proofErr w:type="spellEnd"/>
      <w:r w:rsidRPr="00D96624">
        <w:rPr>
          <w:color w:val="0F0D29" w:themeColor="text1"/>
        </w:rPr>
        <w:t xml:space="preserve"> o </w:t>
      </w:r>
      <w:proofErr w:type="spellStart"/>
      <w:r w:rsidRPr="00D96624">
        <w:rPr>
          <w:color w:val="0F0D29" w:themeColor="text1"/>
        </w:rPr>
        <w:t>PyQt</w:t>
      </w:r>
      <w:proofErr w:type="spellEnd"/>
      <w:r>
        <w:rPr>
          <w:color w:val="0F0D29" w:themeColor="text1"/>
        </w:rPr>
        <w:t>)</w:t>
      </w:r>
    </w:p>
    <w:p w14:paraId="2CD119D6" w14:textId="708B533E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Incorporar </w:t>
      </w:r>
      <w:r w:rsidRPr="00D96624">
        <w:rPr>
          <w:b/>
          <w:bCs/>
          <w:color w:val="0F0D29" w:themeColor="text1"/>
        </w:rPr>
        <w:t>distintos niveles de usuario</w:t>
      </w:r>
      <w:r w:rsidRPr="00D96624">
        <w:rPr>
          <w:color w:val="0F0D29" w:themeColor="text1"/>
        </w:rPr>
        <w:t xml:space="preserve"> (administrador, solo lectura, etc.).</w:t>
      </w:r>
    </w:p>
    <w:p w14:paraId="6CD900CE" w14:textId="318E2A5A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Mejorar el sistema de </w:t>
      </w:r>
      <w:proofErr w:type="spellStart"/>
      <w:r w:rsidRPr="00D96624">
        <w:rPr>
          <w:color w:val="0F0D29" w:themeColor="text1"/>
        </w:rPr>
        <w:t>login</w:t>
      </w:r>
      <w:proofErr w:type="spellEnd"/>
      <w:r w:rsidRPr="00D96624">
        <w:rPr>
          <w:color w:val="0F0D29" w:themeColor="text1"/>
        </w:rPr>
        <w:t xml:space="preserve"> con:</w:t>
      </w:r>
    </w:p>
    <w:p w14:paraId="5C00C569" w14:textId="77777777" w:rsidR="00D96624" w:rsidRPr="00D96624" w:rsidRDefault="00D96624" w:rsidP="00D96624">
      <w:pPr>
        <w:pStyle w:val="Prrafodelista"/>
        <w:numPr>
          <w:ilvl w:val="0"/>
          <w:numId w:val="26"/>
        </w:numPr>
        <w:rPr>
          <w:color w:val="0F0D29" w:themeColor="text1"/>
        </w:rPr>
      </w:pPr>
      <w:r w:rsidRPr="00D96624">
        <w:rPr>
          <w:color w:val="0F0D29" w:themeColor="text1"/>
        </w:rPr>
        <w:t>Encriptación de contraseñas.</w:t>
      </w:r>
    </w:p>
    <w:p w14:paraId="24A2409C" w14:textId="77777777" w:rsidR="00D96624" w:rsidRPr="00D96624" w:rsidRDefault="00D96624" w:rsidP="00D96624">
      <w:pPr>
        <w:pStyle w:val="Prrafodelista"/>
        <w:numPr>
          <w:ilvl w:val="0"/>
          <w:numId w:val="26"/>
        </w:numPr>
        <w:rPr>
          <w:color w:val="0F0D29" w:themeColor="text1"/>
        </w:rPr>
      </w:pPr>
      <w:r w:rsidRPr="00D96624">
        <w:rPr>
          <w:color w:val="0F0D29" w:themeColor="text1"/>
        </w:rPr>
        <w:t>Registro de accesos.</w:t>
      </w:r>
    </w:p>
    <w:p w14:paraId="7F9576FC" w14:textId="66217334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 xml:space="preserve">Permitir </w:t>
      </w:r>
      <w:r w:rsidRPr="00D96624">
        <w:rPr>
          <w:b/>
          <w:bCs/>
          <w:color w:val="0F0D29" w:themeColor="text1"/>
        </w:rPr>
        <w:t>cambio de contraseña</w:t>
      </w:r>
      <w:r w:rsidRPr="00D96624">
        <w:rPr>
          <w:color w:val="0F0D29" w:themeColor="text1"/>
        </w:rPr>
        <w:t xml:space="preserve"> desde el programa.</w:t>
      </w:r>
    </w:p>
    <w:p w14:paraId="2402AB58" w14:textId="08D2F194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Base de datos más robusta (SQLite, MySQL).</w:t>
      </w:r>
    </w:p>
    <w:p w14:paraId="157403F2" w14:textId="6DFB63D0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b/>
          <w:bCs/>
          <w:color w:val="0F0D29" w:themeColor="text1"/>
        </w:rPr>
        <w:t>Informes en PDF o Excel</w:t>
      </w:r>
      <w:r w:rsidRPr="00D96624">
        <w:rPr>
          <w:color w:val="0F0D29" w:themeColor="text1"/>
        </w:rPr>
        <w:t>.</w:t>
      </w:r>
    </w:p>
    <w:p w14:paraId="1EC81E80" w14:textId="74308491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Gestión de historial de préstamos.</w:t>
      </w:r>
    </w:p>
    <w:p w14:paraId="7E46E831" w14:textId="3E91094F" w:rsidR="00D96624" w:rsidRPr="00D96624" w:rsidRDefault="00D96624" w:rsidP="00D96624">
      <w:pPr>
        <w:numPr>
          <w:ilvl w:val="0"/>
          <w:numId w:val="19"/>
        </w:numPr>
        <w:rPr>
          <w:color w:val="0F0D29" w:themeColor="text1"/>
        </w:rPr>
      </w:pPr>
      <w:r w:rsidRPr="00D96624">
        <w:rPr>
          <w:color w:val="0F0D29" w:themeColor="text1"/>
        </w:rPr>
        <w:t>Alertas por fecha de devolución.</w:t>
      </w:r>
    </w:p>
    <w:p w14:paraId="15DA43EE" w14:textId="01469BE3" w:rsidR="003305C7" w:rsidRDefault="003305C7" w:rsidP="00D96624">
      <w:pPr>
        <w:ind w:left="720"/>
        <w:rPr>
          <w:color w:val="FF0000"/>
        </w:rPr>
      </w:pPr>
    </w:p>
    <w:p w14:paraId="55C06C6D" w14:textId="10B3C63F" w:rsidR="003305C7" w:rsidRDefault="00FA5943" w:rsidP="00D96624">
      <w:pPr>
        <w:pStyle w:val="Ttulo2"/>
        <w:tabs>
          <w:tab w:val="left" w:pos="6225"/>
        </w:tabs>
      </w:pPr>
      <w:bookmarkStart w:id="180" w:name="_Toc199109091"/>
      <w:r w:rsidRPr="00253E43">
        <w:t>Manual de usuario</w:t>
      </w:r>
      <w:bookmarkEnd w:id="178"/>
      <w:bookmarkEnd w:id="179"/>
      <w:bookmarkEnd w:id="180"/>
      <w:r w:rsidR="008D36CA">
        <w:tab/>
      </w:r>
    </w:p>
    <w:p w14:paraId="39B49045" w14:textId="77777777" w:rsidR="00D96624" w:rsidRPr="00D96624" w:rsidRDefault="00D96624" w:rsidP="00D96624">
      <w:r w:rsidRPr="00D96624">
        <w:t>Este manual describe cómo utilizar la aplicación desde el punto de vista del usuario responsable de gestionar préstamos de libros en el centro educativo.</w:t>
      </w:r>
    </w:p>
    <w:p w14:paraId="2795A1AF" w14:textId="77777777" w:rsidR="00057A23" w:rsidRPr="00D96624" w:rsidRDefault="00057A23" w:rsidP="00D96624"/>
    <w:p w14:paraId="6D72BCC0" w14:textId="4044A049" w:rsidR="00D96624" w:rsidRPr="00D96624" w:rsidRDefault="00D96624" w:rsidP="00D96624">
      <w:pPr>
        <w:pStyle w:val="Ttulo4"/>
      </w:pPr>
      <w:r w:rsidRPr="00D96624">
        <w:t>Acceso al sistema (</w:t>
      </w:r>
      <w:proofErr w:type="spellStart"/>
      <w:r w:rsidRPr="00D96624">
        <w:t>login</w:t>
      </w:r>
      <w:proofErr w:type="spellEnd"/>
      <w:r w:rsidRPr="00D96624">
        <w:t>)</w:t>
      </w:r>
    </w:p>
    <w:p w14:paraId="7B691555" w14:textId="77777777" w:rsidR="00D96624" w:rsidRDefault="00D96624" w:rsidP="00D96624"/>
    <w:p w14:paraId="3423C6EE" w14:textId="23C5EEDB" w:rsidR="00D96624" w:rsidRDefault="00D96624" w:rsidP="00D96624">
      <w:r w:rsidRPr="00D96624">
        <w:t xml:space="preserve">Al iniciar el programa, el usuario deberá </w:t>
      </w:r>
      <w:r w:rsidRPr="00D96624">
        <w:rPr>
          <w:b/>
          <w:bCs/>
        </w:rPr>
        <w:t>identificarse</w:t>
      </w:r>
      <w:r w:rsidRPr="00D96624">
        <w:t xml:space="preserve"> introduciendo su </w:t>
      </w:r>
      <w:r w:rsidRPr="00D96624">
        <w:rPr>
          <w:b/>
          <w:bCs/>
        </w:rPr>
        <w:t>nombre de usuario y contraseña</w:t>
      </w:r>
      <w:r w:rsidRPr="00D96624">
        <w:t>.</w:t>
      </w:r>
    </w:p>
    <w:p w14:paraId="65BFF3D4" w14:textId="50F07776" w:rsidR="00D96624" w:rsidRPr="00D96624" w:rsidRDefault="00D96624" w:rsidP="00D96624">
      <w:r w:rsidRPr="00D96624">
        <w:br/>
        <w:t>Estos datos están registrados en el archivo usuarios.txt, el cual contiene las credenciales necesarias para acceder al sistema.</w:t>
      </w:r>
    </w:p>
    <w:p w14:paraId="0FFA0361" w14:textId="77777777" w:rsidR="00D96624" w:rsidRPr="00D96624" w:rsidRDefault="00D96624" w:rsidP="00D96624">
      <w:pPr>
        <w:numPr>
          <w:ilvl w:val="0"/>
          <w:numId w:val="20"/>
        </w:numPr>
      </w:pPr>
      <w:r w:rsidRPr="00D96624">
        <w:t>Si las credenciales son correctas, el usuario accede al menú principal.</w:t>
      </w:r>
    </w:p>
    <w:p w14:paraId="05606148" w14:textId="77777777" w:rsidR="00D96624" w:rsidRDefault="00D96624" w:rsidP="00D96624">
      <w:pPr>
        <w:numPr>
          <w:ilvl w:val="0"/>
          <w:numId w:val="20"/>
        </w:numPr>
      </w:pPr>
      <w:r w:rsidRPr="00D96624">
        <w:t xml:space="preserve">Si son incorrectas, se mostrará un mensaje de error y se volverá a solicitar el </w:t>
      </w:r>
      <w:proofErr w:type="spellStart"/>
      <w:r w:rsidRPr="00D96624">
        <w:t>login</w:t>
      </w:r>
      <w:proofErr w:type="spellEnd"/>
      <w:r w:rsidRPr="00D96624">
        <w:t>.</w:t>
      </w:r>
    </w:p>
    <w:p w14:paraId="088E2A11" w14:textId="77777777" w:rsidR="00D96624" w:rsidRPr="00D96624" w:rsidRDefault="00D96624" w:rsidP="00D96624">
      <w:pPr>
        <w:ind w:left="720"/>
      </w:pPr>
    </w:p>
    <w:p w14:paraId="5D80ADBE" w14:textId="77777777" w:rsidR="00D96624" w:rsidRPr="00D96624" w:rsidRDefault="00D96624" w:rsidP="00D96624">
      <w:r w:rsidRPr="00D96624">
        <w:rPr>
          <w:b/>
          <w:bCs/>
        </w:rPr>
        <w:t>Formato del archivo usuarios.txt:</w:t>
      </w:r>
    </w:p>
    <w:p w14:paraId="7ABDF104" w14:textId="77777777" w:rsidR="00D96624" w:rsidRPr="00D96624" w:rsidRDefault="00D96624" w:rsidP="00D96624">
      <w:pPr>
        <w:ind w:firstLine="720"/>
        <w:rPr>
          <w:i/>
          <w:iCs/>
        </w:rPr>
      </w:pPr>
      <w:r w:rsidRPr="00D96624">
        <w:rPr>
          <w:i/>
          <w:iCs/>
        </w:rPr>
        <w:t>admin;1234</w:t>
      </w:r>
    </w:p>
    <w:p w14:paraId="63D42621" w14:textId="77777777" w:rsidR="00D96624" w:rsidRDefault="00D96624" w:rsidP="00D96624">
      <w:pPr>
        <w:ind w:firstLine="720"/>
        <w:rPr>
          <w:i/>
          <w:iCs/>
        </w:rPr>
      </w:pPr>
      <w:proofErr w:type="gramStart"/>
      <w:r w:rsidRPr="00D96624">
        <w:rPr>
          <w:i/>
          <w:iCs/>
        </w:rPr>
        <w:t>usuario;clave</w:t>
      </w:r>
      <w:proofErr w:type="gramEnd"/>
      <w:r w:rsidRPr="00D96624">
        <w:rPr>
          <w:i/>
          <w:iCs/>
        </w:rPr>
        <w:t>123</w:t>
      </w:r>
    </w:p>
    <w:p w14:paraId="2CE70B77" w14:textId="77777777" w:rsidR="00D96624" w:rsidRPr="00D96624" w:rsidRDefault="00D96624" w:rsidP="00D96624">
      <w:pPr>
        <w:ind w:firstLine="720"/>
        <w:rPr>
          <w:i/>
          <w:iCs/>
        </w:rPr>
      </w:pPr>
    </w:p>
    <w:p w14:paraId="4BBB4C7E" w14:textId="5CC7AD9B" w:rsidR="00D96624" w:rsidRDefault="00D96624" w:rsidP="00D96624">
      <w:r>
        <w:rPr>
          <w:rFonts w:ascii="Segoe UI Emoji" w:hAnsi="Segoe UI Emoji" w:cs="Segoe UI Emoji"/>
        </w:rPr>
        <w:t>⚠️</w:t>
      </w:r>
      <w:r>
        <w:t xml:space="preserve"> Por seguridad, no se permiten espacios ni campos vacíos. La contraseña no se muestra en pantalla mientras se escribe.</w:t>
      </w:r>
    </w:p>
    <w:p w14:paraId="0145949F" w14:textId="77777777" w:rsidR="00D96624" w:rsidRDefault="00D96624" w:rsidP="00D96624"/>
    <w:p w14:paraId="2DE864B8" w14:textId="77777777" w:rsidR="00D96624" w:rsidRDefault="00D96624" w:rsidP="00D96624"/>
    <w:p w14:paraId="6EF56DDA" w14:textId="77777777" w:rsidR="00057A23" w:rsidRDefault="00057A23" w:rsidP="00D96624"/>
    <w:p w14:paraId="02AB4D5D" w14:textId="77777777" w:rsidR="00D96624" w:rsidRDefault="00D96624" w:rsidP="00D96624"/>
    <w:p w14:paraId="6D3175D0" w14:textId="77777777" w:rsidR="00D96624" w:rsidRDefault="00D96624" w:rsidP="00D96624"/>
    <w:p w14:paraId="5B16D1EB" w14:textId="77777777" w:rsidR="00D96624" w:rsidRDefault="00D96624" w:rsidP="00D96624"/>
    <w:p w14:paraId="6060244A" w14:textId="77777777" w:rsidR="00D96624" w:rsidRDefault="00D96624" w:rsidP="00D96624">
      <w:pPr>
        <w:pStyle w:val="Ttulo4"/>
      </w:pPr>
      <w:r w:rsidRPr="00D96624">
        <w:lastRenderedPageBreak/>
        <w:t>Iniciar el programa</w:t>
      </w:r>
    </w:p>
    <w:p w14:paraId="00A5C02A" w14:textId="77777777" w:rsidR="00E6250B" w:rsidRPr="00E6250B" w:rsidRDefault="00E6250B" w:rsidP="00E6250B"/>
    <w:p w14:paraId="635D2730" w14:textId="77777777" w:rsidR="00D96624" w:rsidRPr="00D96624" w:rsidRDefault="00D96624" w:rsidP="00D96624">
      <w:pPr>
        <w:numPr>
          <w:ilvl w:val="0"/>
          <w:numId w:val="21"/>
        </w:numPr>
      </w:pPr>
      <w:r w:rsidRPr="00D96624">
        <w:t>Abrir una terminal o ejecutar el archivo main.py.</w:t>
      </w:r>
    </w:p>
    <w:p w14:paraId="07B54365" w14:textId="77777777" w:rsidR="00D96624" w:rsidRPr="00D96624" w:rsidRDefault="00D96624" w:rsidP="00D96624">
      <w:pPr>
        <w:numPr>
          <w:ilvl w:val="0"/>
          <w:numId w:val="21"/>
        </w:numPr>
      </w:pPr>
      <w:r w:rsidRPr="00D96624">
        <w:t>Introducir usuario y contraseña cuando se solicite.</w:t>
      </w:r>
    </w:p>
    <w:p w14:paraId="4FE71CD5" w14:textId="77777777" w:rsidR="00D96624" w:rsidRDefault="00D96624" w:rsidP="00D96624">
      <w:pPr>
        <w:numPr>
          <w:ilvl w:val="0"/>
          <w:numId w:val="21"/>
        </w:numPr>
      </w:pPr>
      <w:r w:rsidRPr="00D96624">
        <w:t>Si el acceso es correcto, se muestra el menú principal.</w:t>
      </w:r>
    </w:p>
    <w:p w14:paraId="64835674" w14:textId="77777777" w:rsidR="00E6250B" w:rsidRPr="00D96624" w:rsidRDefault="00E6250B" w:rsidP="00E6250B">
      <w:pPr>
        <w:ind w:left="720"/>
      </w:pPr>
    </w:p>
    <w:p w14:paraId="6235574B" w14:textId="1CE91329" w:rsidR="00D96624" w:rsidRDefault="00000000" w:rsidP="00D96624">
      <w:r>
        <w:pict w14:anchorId="68F86935">
          <v:rect id="_x0000_i1030" style="width:0;height:1.5pt" o:hralign="center" o:hrstd="t" o:hr="t" fillcolor="#a0a0a0" stroked="f"/>
        </w:pict>
      </w:r>
    </w:p>
    <w:p w14:paraId="1A7DD571" w14:textId="6889A596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Menú </w:t>
      </w:r>
      <w:r w:rsidR="00D96624" w:rsidRPr="00D96624">
        <w:rPr>
          <w:b/>
          <w:bCs/>
        </w:rPr>
        <w:t>principal</w:t>
      </w:r>
    </w:p>
    <w:p w14:paraId="687216EE" w14:textId="77777777" w:rsidR="00D96624" w:rsidRP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Gestionar alumnos</w:t>
      </w:r>
      <w:r w:rsidRPr="00D96624">
        <w:t>: alta, modificación y consulta de alumnos.</w:t>
      </w:r>
    </w:p>
    <w:p w14:paraId="7BE6A237" w14:textId="08EDDB7A" w:rsidR="00D96624" w:rsidRP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Gestionar préstamos</w:t>
      </w:r>
      <w:r w:rsidRPr="00D96624">
        <w:t>: asignar o devolver libros.</w:t>
      </w:r>
    </w:p>
    <w:p w14:paraId="59EA1E8D" w14:textId="77777777" w:rsid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Mostrar datos</w:t>
      </w:r>
      <w:r w:rsidRPr="00D96624">
        <w:t>: consultar libros, cursos y materias.</w:t>
      </w:r>
    </w:p>
    <w:p w14:paraId="1110266E" w14:textId="1A11E993" w:rsidR="00057A23" w:rsidRPr="00D96624" w:rsidRDefault="00057A23" w:rsidP="00D96624">
      <w:pPr>
        <w:numPr>
          <w:ilvl w:val="0"/>
          <w:numId w:val="22"/>
        </w:numPr>
      </w:pPr>
      <w:r w:rsidRPr="00057A23">
        <w:rPr>
          <w:b/>
          <w:bCs/>
        </w:rPr>
        <w:t>Copia de seguridad:</w:t>
      </w:r>
      <w:r>
        <w:t xml:space="preserve"> duplicado de todos los ficheros .</w:t>
      </w:r>
      <w:proofErr w:type="spellStart"/>
      <w:r>
        <w:t>txt</w:t>
      </w:r>
      <w:proofErr w:type="spellEnd"/>
      <w:r>
        <w:t>.</w:t>
      </w:r>
    </w:p>
    <w:p w14:paraId="05A2E9C2" w14:textId="77777777" w:rsidR="00D96624" w:rsidRDefault="00D96624" w:rsidP="00D96624">
      <w:pPr>
        <w:numPr>
          <w:ilvl w:val="0"/>
          <w:numId w:val="22"/>
        </w:numPr>
      </w:pPr>
      <w:r w:rsidRPr="00D96624">
        <w:rPr>
          <w:b/>
          <w:bCs/>
        </w:rPr>
        <w:t>Salir</w:t>
      </w:r>
      <w:r w:rsidRPr="00D96624">
        <w:t>: cierra el programa.</w:t>
      </w:r>
    </w:p>
    <w:p w14:paraId="62D01D86" w14:textId="77777777" w:rsidR="00E6250B" w:rsidRPr="00D96624" w:rsidRDefault="00E6250B" w:rsidP="00E6250B">
      <w:pPr>
        <w:ind w:left="720"/>
      </w:pPr>
    </w:p>
    <w:p w14:paraId="55EE657B" w14:textId="77777777" w:rsidR="00D96624" w:rsidRPr="00D96624" w:rsidRDefault="00000000" w:rsidP="00D96624">
      <w:r>
        <w:pict w14:anchorId="7C32EF67">
          <v:rect id="_x0000_i1031" style="width:0;height:1.5pt" o:hralign="center" o:hrstd="t" o:hr="t" fillcolor="#a0a0a0" stroked="f"/>
        </w:pict>
      </w:r>
    </w:p>
    <w:p w14:paraId="35B80DC1" w14:textId="2A11D1A0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Submenú - </w:t>
      </w:r>
      <w:r w:rsidR="00D96624" w:rsidRPr="00D96624">
        <w:rPr>
          <w:b/>
          <w:bCs/>
        </w:rPr>
        <w:t>Gestión de alumnos</w:t>
      </w:r>
    </w:p>
    <w:p w14:paraId="70F4786E" w14:textId="77777777" w:rsidR="00D96624" w:rsidRP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Crear:</w:t>
      </w:r>
      <w:r w:rsidRPr="00D96624">
        <w:t xml:space="preserve"> añade un nuevo alumno con todos sus datos.</w:t>
      </w:r>
    </w:p>
    <w:p w14:paraId="6DBD1390" w14:textId="77777777" w:rsidR="00D96624" w:rsidRP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Modificar:</w:t>
      </w:r>
      <w:r w:rsidRPr="00D96624">
        <w:t xml:space="preserve"> permite cambiar los datos de un alumno existente.</w:t>
      </w:r>
    </w:p>
    <w:p w14:paraId="09A4620B" w14:textId="0CC1304E" w:rsidR="00D96624" w:rsidRDefault="00D96624" w:rsidP="00D96624">
      <w:pPr>
        <w:numPr>
          <w:ilvl w:val="0"/>
          <w:numId w:val="23"/>
        </w:numPr>
      </w:pPr>
      <w:r w:rsidRPr="00D96624">
        <w:rPr>
          <w:b/>
          <w:bCs/>
        </w:rPr>
        <w:t>Mostrar información</w:t>
      </w:r>
      <w:r w:rsidR="00057A23" w:rsidRPr="00057A23">
        <w:rPr>
          <w:b/>
          <w:bCs/>
        </w:rPr>
        <w:t xml:space="preserve"> de alumno (búsqueda avanzada)</w:t>
      </w:r>
      <w:r w:rsidRPr="00D96624">
        <w:rPr>
          <w:b/>
          <w:bCs/>
        </w:rPr>
        <w:t>:</w:t>
      </w:r>
      <w:r w:rsidRPr="00D96624">
        <w:t xml:space="preserve"> visualizar un alumno.</w:t>
      </w:r>
    </w:p>
    <w:p w14:paraId="0A8E467D" w14:textId="75BF83BF" w:rsidR="00057A23" w:rsidRDefault="00057A23" w:rsidP="00057A23">
      <w:pPr>
        <w:numPr>
          <w:ilvl w:val="0"/>
          <w:numId w:val="23"/>
        </w:numPr>
      </w:pPr>
      <w:r w:rsidRPr="00D96624">
        <w:rPr>
          <w:b/>
          <w:bCs/>
        </w:rPr>
        <w:t>Mostrar información</w:t>
      </w:r>
      <w:r w:rsidRPr="00057A23">
        <w:rPr>
          <w:b/>
          <w:bCs/>
        </w:rPr>
        <w:t xml:space="preserve"> de alumnos</w:t>
      </w:r>
      <w:r w:rsidRPr="00D96624">
        <w:rPr>
          <w:b/>
          <w:bCs/>
        </w:rPr>
        <w:t>:</w:t>
      </w:r>
      <w:r w:rsidRPr="00D96624">
        <w:t xml:space="preserve"> visualizar un listado completo</w:t>
      </w:r>
      <w:r>
        <w:t xml:space="preserve"> de todos los alumnos</w:t>
      </w:r>
      <w:r w:rsidRPr="00D96624">
        <w:t>.</w:t>
      </w:r>
    </w:p>
    <w:p w14:paraId="3791371C" w14:textId="77777777" w:rsidR="00E6250B" w:rsidRPr="00D96624" w:rsidRDefault="00E6250B" w:rsidP="00E6250B">
      <w:pPr>
        <w:ind w:left="720"/>
      </w:pPr>
    </w:p>
    <w:p w14:paraId="0251F4AD" w14:textId="77777777" w:rsidR="00D96624" w:rsidRPr="00D96624" w:rsidRDefault="00000000" w:rsidP="00D96624">
      <w:r>
        <w:pict w14:anchorId="491735F5">
          <v:rect id="_x0000_i1032" style="width:0;height:1.5pt" o:hralign="center" o:hrstd="t" o:hr="t" fillcolor="#a0a0a0" stroked="f"/>
        </w:pict>
      </w:r>
    </w:p>
    <w:p w14:paraId="1D243890" w14:textId="0A7CB472" w:rsidR="00D96624" w:rsidRPr="00D96624" w:rsidRDefault="00057A23" w:rsidP="00D96624">
      <w:pPr>
        <w:rPr>
          <w:b/>
          <w:bCs/>
        </w:rPr>
      </w:pPr>
      <w:r>
        <w:rPr>
          <w:b/>
          <w:bCs/>
        </w:rPr>
        <w:t xml:space="preserve">Submenú - </w:t>
      </w:r>
      <w:r w:rsidR="00D96624" w:rsidRPr="00D96624">
        <w:rPr>
          <w:b/>
          <w:bCs/>
        </w:rPr>
        <w:t>Mostrar datos</w:t>
      </w:r>
    </w:p>
    <w:p w14:paraId="119AAA22" w14:textId="08149FD5" w:rsidR="00D96624" w:rsidRPr="00D96624" w:rsidRDefault="00D96624" w:rsidP="00D96624">
      <w:pPr>
        <w:numPr>
          <w:ilvl w:val="0"/>
          <w:numId w:val="24"/>
        </w:numPr>
      </w:pPr>
      <w:r w:rsidRPr="00D96624">
        <w:rPr>
          <w:b/>
          <w:bCs/>
        </w:rPr>
        <w:t>Libros</w:t>
      </w:r>
      <w:r w:rsidRPr="00D96624">
        <w:t xml:space="preserve">: </w:t>
      </w:r>
      <w:r w:rsidR="00057A23">
        <w:t>d</w:t>
      </w:r>
      <w:r w:rsidR="00057A23" w:rsidRPr="00D96624">
        <w:t>isponibles solo en modo consulta (no editables desde el programa).</w:t>
      </w:r>
      <w:r w:rsidR="00057A23">
        <w:t xml:space="preserve"> S</w:t>
      </w:r>
      <w:r w:rsidR="00057A23" w:rsidRPr="00D96624">
        <w:t>e puede buscar por ISBN o título, o ver el listado completo.</w:t>
      </w:r>
    </w:p>
    <w:p w14:paraId="49125DAC" w14:textId="7C68352F" w:rsidR="00057A23" w:rsidRPr="00057A23" w:rsidRDefault="00D96624" w:rsidP="00D96624">
      <w:pPr>
        <w:numPr>
          <w:ilvl w:val="0"/>
          <w:numId w:val="24"/>
        </w:numPr>
      </w:pPr>
      <w:r w:rsidRPr="00D96624">
        <w:rPr>
          <w:b/>
          <w:bCs/>
        </w:rPr>
        <w:t>Cursos</w:t>
      </w:r>
      <w:r w:rsidR="00057A23">
        <w:rPr>
          <w:b/>
          <w:bCs/>
        </w:rPr>
        <w:t>:</w:t>
      </w:r>
      <w:r w:rsidRPr="00D96624">
        <w:rPr>
          <w:b/>
          <w:bCs/>
        </w:rPr>
        <w:t xml:space="preserve"> </w:t>
      </w:r>
      <w:r w:rsidR="00057A23" w:rsidRPr="00D96624">
        <w:t>disponibles solo en modo consulta (no editables desde el programa).</w:t>
      </w:r>
    </w:p>
    <w:p w14:paraId="757D9F35" w14:textId="60A06966" w:rsidR="00D96624" w:rsidRDefault="00057A23" w:rsidP="00D96624">
      <w:pPr>
        <w:numPr>
          <w:ilvl w:val="0"/>
          <w:numId w:val="24"/>
        </w:numPr>
      </w:pPr>
      <w:r>
        <w:rPr>
          <w:b/>
          <w:bCs/>
        </w:rPr>
        <w:t>M</w:t>
      </w:r>
      <w:r w:rsidR="00D96624" w:rsidRPr="00D96624">
        <w:rPr>
          <w:b/>
          <w:bCs/>
        </w:rPr>
        <w:t>aterias</w:t>
      </w:r>
      <w:r w:rsidR="00D96624" w:rsidRPr="00D96624">
        <w:t>: disponibles solo en modo consulta (no editables desde el programa).</w:t>
      </w:r>
    </w:p>
    <w:p w14:paraId="48CDABAE" w14:textId="77777777" w:rsidR="00E6250B" w:rsidRDefault="00E6250B" w:rsidP="00E6250B">
      <w:pPr>
        <w:ind w:left="720"/>
      </w:pPr>
    </w:p>
    <w:p w14:paraId="21D395B0" w14:textId="77777777" w:rsidR="00057A23" w:rsidRDefault="00057A23" w:rsidP="00057A23"/>
    <w:p w14:paraId="07F949A0" w14:textId="77777777" w:rsidR="00057A23" w:rsidRDefault="00057A23" w:rsidP="00057A23"/>
    <w:p w14:paraId="2EE0A2D1" w14:textId="77777777" w:rsidR="00057A23" w:rsidRDefault="00057A23" w:rsidP="00057A23"/>
    <w:p w14:paraId="08D99830" w14:textId="77777777" w:rsidR="00057A23" w:rsidRDefault="00057A23" w:rsidP="00057A23"/>
    <w:p w14:paraId="64EA9355" w14:textId="77777777" w:rsidR="00057A23" w:rsidRDefault="00057A23" w:rsidP="00057A23"/>
    <w:p w14:paraId="5C5754DF" w14:textId="77777777" w:rsidR="00057A23" w:rsidRDefault="00057A23" w:rsidP="00057A23"/>
    <w:p w14:paraId="7E4D2901" w14:textId="77777777" w:rsidR="00057A23" w:rsidRDefault="00057A23" w:rsidP="00057A23"/>
    <w:p w14:paraId="181A7172" w14:textId="77777777" w:rsidR="00057A23" w:rsidRDefault="00057A23" w:rsidP="00057A23"/>
    <w:p w14:paraId="2635EB95" w14:textId="77777777" w:rsidR="00057A23" w:rsidRDefault="00057A23" w:rsidP="00057A23"/>
    <w:p w14:paraId="50BE7752" w14:textId="77777777" w:rsidR="00057A23" w:rsidRDefault="00057A23" w:rsidP="00057A23"/>
    <w:p w14:paraId="7C0A0AB5" w14:textId="77777777" w:rsidR="00057A23" w:rsidRDefault="00057A23" w:rsidP="00057A23"/>
    <w:p w14:paraId="2F9471E9" w14:textId="77777777" w:rsidR="00057A23" w:rsidRDefault="00057A23" w:rsidP="00057A23"/>
    <w:p w14:paraId="50556437" w14:textId="77777777" w:rsidR="00057A23" w:rsidRDefault="00057A23" w:rsidP="00057A23"/>
    <w:p w14:paraId="4EB196DB" w14:textId="77777777" w:rsidR="00057A23" w:rsidRDefault="00057A23" w:rsidP="00057A23"/>
    <w:p w14:paraId="252B4B20" w14:textId="77777777" w:rsidR="00057A23" w:rsidRDefault="00057A23" w:rsidP="00057A23"/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81" w:name="_Toc49341895"/>
      <w:bookmarkStart w:id="182" w:name="_Toc170148379"/>
      <w:bookmarkStart w:id="183" w:name="_Toc199109092"/>
      <w:r w:rsidRPr="00253E43">
        <w:rPr>
          <w:sz w:val="144"/>
          <w:szCs w:val="144"/>
          <w:lang w:bidi="es-ES"/>
        </w:rPr>
        <w:lastRenderedPageBreak/>
        <w:t>Anexos</w:t>
      </w:r>
      <w:bookmarkEnd w:id="181"/>
      <w:bookmarkEnd w:id="182"/>
      <w:bookmarkEnd w:id="183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184" w:name="_Toc49341896"/>
          <w:bookmarkStart w:id="185" w:name="_Toc170148380"/>
          <w:bookmarkStart w:id="186" w:name="_Toc1991090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84"/>
          <w:bookmarkEnd w:id="185"/>
          <w:bookmarkEnd w:id="186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187" w:name="_Toc170148381"/>
          <w:bookmarkStart w:id="188" w:name="_Toc1991090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187"/>
          <w:bookmarkEnd w:id="188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000000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189" w:name="_Toc49341898"/>
      <w:bookmarkStart w:id="190" w:name="_Toc170148382"/>
      <w:bookmarkStart w:id="191" w:name="_Toc199109095"/>
      <w:r w:rsidRPr="00253E43">
        <w:rPr>
          <w:b w:val="0"/>
        </w:rPr>
        <w:lastRenderedPageBreak/>
        <w:t>Ejemplo de formulario de satisfacción</w:t>
      </w:r>
      <w:bookmarkEnd w:id="189"/>
      <w:bookmarkEnd w:id="190"/>
      <w:bookmarkEnd w:id="191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8D36CA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8D36CA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8D36CA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213B3571" w14:textId="13695CCD" w:rsidR="003305C7" w:rsidRDefault="00946BF6" w:rsidP="00D34328">
      <w:pPr>
        <w:pStyle w:val="Ttulo2"/>
        <w:rPr>
          <w:b w:val="0"/>
        </w:rPr>
      </w:pPr>
      <w:bookmarkStart w:id="192" w:name="_Toc170148383"/>
      <w:bookmarkStart w:id="193" w:name="_Toc199109096"/>
      <w:r>
        <w:rPr>
          <w:b w:val="0"/>
        </w:rPr>
        <w:lastRenderedPageBreak/>
        <w:t>Datos de prueba</w:t>
      </w:r>
      <w:bookmarkEnd w:id="192"/>
      <w:bookmarkEnd w:id="193"/>
    </w:p>
    <w:p w14:paraId="34B77F02" w14:textId="77777777" w:rsidR="00946BF6" w:rsidRDefault="00946BF6" w:rsidP="00946BF6"/>
    <w:p w14:paraId="5E8750E6" w14:textId="77777777" w:rsidR="00FF0F26" w:rsidRPr="00D34328" w:rsidRDefault="00FF0F26" w:rsidP="00FF0F26">
      <w:pPr>
        <w:rPr>
          <w:b/>
          <w:bCs/>
        </w:rPr>
      </w:pPr>
      <w:r w:rsidRPr="006378F5">
        <w:rPr>
          <w:b/>
          <w:bCs/>
        </w:rPr>
        <w:t>Clase Alumno</w:t>
      </w:r>
    </w:p>
    <w:p w14:paraId="08377999" w14:textId="77777777" w:rsidR="00FF0F26" w:rsidRDefault="00FF0F26" w:rsidP="00FF0F26">
      <w:r w:rsidRPr="00D34328">
        <w:t>A continuación, se presenta una tabla con algunos de los casos de prueba aplicados a la clase Alumno.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9"/>
        <w:gridCol w:w="1085"/>
        <w:gridCol w:w="1484"/>
        <w:gridCol w:w="2139"/>
        <w:gridCol w:w="2139"/>
        <w:gridCol w:w="691"/>
        <w:gridCol w:w="737"/>
      </w:tblGrid>
      <w:tr w:rsidR="00FF0F26" w:rsidRPr="006378F5" w14:paraId="314C5537" w14:textId="77777777" w:rsidTr="007A7A9E"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5340A797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Nombre prueba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726A30D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Archivo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6EE13C10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Método probado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51CA316A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Parámetros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54D6963C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Valor esperado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474E56C2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Valor obtenido</w:t>
            </w:r>
          </w:p>
        </w:tc>
        <w:tc>
          <w:tcPr>
            <w:tcW w:w="1432" w:type="dxa"/>
            <w:shd w:val="clear" w:color="auto" w:fill="D9D9D9" w:themeFill="background1" w:themeFillShade="D9"/>
            <w:vAlign w:val="center"/>
          </w:tcPr>
          <w:p w14:paraId="23633DF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Resultado</w:t>
            </w:r>
          </w:p>
        </w:tc>
      </w:tr>
      <w:tr w:rsidR="00FF0F26" w:rsidRPr="006378F5" w14:paraId="20D85AC9" w14:textId="77777777" w:rsidTr="007A7A9E">
        <w:tc>
          <w:tcPr>
            <w:tcW w:w="1432" w:type="dxa"/>
            <w:vAlign w:val="center"/>
          </w:tcPr>
          <w:p w14:paraId="586DF2D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test_crear_objeto</w:t>
            </w:r>
            <w:proofErr w:type="spellEnd"/>
          </w:p>
        </w:tc>
        <w:tc>
          <w:tcPr>
            <w:tcW w:w="1432" w:type="dxa"/>
            <w:vAlign w:val="center"/>
          </w:tcPr>
          <w:p w14:paraId="0D096C4F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test_alumnos.py</w:t>
            </w:r>
          </w:p>
        </w:tc>
        <w:tc>
          <w:tcPr>
            <w:tcW w:w="1432" w:type="dxa"/>
            <w:vAlign w:val="center"/>
          </w:tcPr>
          <w:p w14:paraId="3D8CDC81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__</w:t>
            </w:r>
            <w:proofErr w:type="spellStart"/>
            <w:r w:rsidRPr="006378F5">
              <w:rPr>
                <w:sz w:val="14"/>
                <w:szCs w:val="14"/>
              </w:rPr>
              <w:t>init</w:t>
            </w:r>
            <w:proofErr w:type="spellEnd"/>
            <w:r w:rsidRPr="006378F5">
              <w:rPr>
                <w:sz w:val="14"/>
                <w:szCs w:val="14"/>
              </w:rPr>
              <w:t>__</w:t>
            </w:r>
          </w:p>
        </w:tc>
        <w:tc>
          <w:tcPr>
            <w:tcW w:w="1432" w:type="dxa"/>
            <w:vAlign w:val="center"/>
          </w:tcPr>
          <w:p w14:paraId="5FF4177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"03220367E", "Alejandro", "Trujillo", False, "II"</w:t>
            </w:r>
          </w:p>
        </w:tc>
        <w:tc>
          <w:tcPr>
            <w:tcW w:w="1432" w:type="dxa"/>
            <w:vAlign w:val="center"/>
          </w:tcPr>
          <w:p w14:paraId="3235A2A0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Atributos correctamente asignados</w:t>
            </w:r>
          </w:p>
        </w:tc>
        <w:tc>
          <w:tcPr>
            <w:tcW w:w="1432" w:type="dxa"/>
            <w:vAlign w:val="center"/>
          </w:tcPr>
          <w:p w14:paraId="4EAC9EE7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432" w:type="dxa"/>
            <w:vAlign w:val="center"/>
          </w:tcPr>
          <w:p w14:paraId="4F58E865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  <w:tr w:rsidR="00FF0F26" w:rsidRPr="006378F5" w14:paraId="1EEF37EA" w14:textId="77777777" w:rsidTr="007A7A9E">
        <w:tc>
          <w:tcPr>
            <w:tcW w:w="1432" w:type="dxa"/>
            <w:vAlign w:val="center"/>
          </w:tcPr>
          <w:p w14:paraId="271FA0AC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test_cambiar_objeto_a_linea</w:t>
            </w:r>
            <w:proofErr w:type="spellEnd"/>
          </w:p>
        </w:tc>
        <w:tc>
          <w:tcPr>
            <w:tcW w:w="1432" w:type="dxa"/>
            <w:vAlign w:val="center"/>
          </w:tcPr>
          <w:p w14:paraId="03639D30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test_alumnos.py</w:t>
            </w:r>
          </w:p>
        </w:tc>
        <w:tc>
          <w:tcPr>
            <w:tcW w:w="1432" w:type="dxa"/>
            <w:vAlign w:val="center"/>
          </w:tcPr>
          <w:p w14:paraId="1F91DE7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cambiar_objeto_a_linea</w:t>
            </w:r>
            <w:proofErr w:type="spellEnd"/>
          </w:p>
        </w:tc>
        <w:tc>
          <w:tcPr>
            <w:tcW w:w="1432" w:type="dxa"/>
            <w:vAlign w:val="center"/>
          </w:tcPr>
          <w:p w14:paraId="3A10D652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 xml:space="preserve">Sin parámetros (usa </w:t>
            </w:r>
            <w:proofErr w:type="spellStart"/>
            <w:r w:rsidRPr="006378F5">
              <w:rPr>
                <w:sz w:val="14"/>
                <w:szCs w:val="14"/>
              </w:rPr>
              <w:t>self</w:t>
            </w:r>
            <w:proofErr w:type="spellEnd"/>
            <w:r w:rsidRPr="006378F5">
              <w:rPr>
                <w:sz w:val="14"/>
                <w:szCs w:val="14"/>
              </w:rPr>
              <w:t>)</w:t>
            </w:r>
          </w:p>
        </w:tc>
        <w:tc>
          <w:tcPr>
            <w:tcW w:w="1432" w:type="dxa"/>
            <w:vAlign w:val="center"/>
          </w:tcPr>
          <w:p w14:paraId="32FAE620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"03220367E|Alejandro|Trujillo|0|II"</w:t>
            </w:r>
          </w:p>
        </w:tc>
        <w:tc>
          <w:tcPr>
            <w:tcW w:w="1432" w:type="dxa"/>
            <w:vAlign w:val="center"/>
          </w:tcPr>
          <w:p w14:paraId="5E5B2766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432" w:type="dxa"/>
            <w:vAlign w:val="center"/>
          </w:tcPr>
          <w:p w14:paraId="6A0362B9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  <w:tr w:rsidR="00FF0F26" w:rsidRPr="006378F5" w14:paraId="0EC68FE9" w14:textId="77777777" w:rsidTr="007A7A9E">
        <w:tc>
          <w:tcPr>
            <w:tcW w:w="1432" w:type="dxa"/>
            <w:vAlign w:val="center"/>
          </w:tcPr>
          <w:p w14:paraId="5A40C447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test_crear_desde_linea</w:t>
            </w:r>
            <w:proofErr w:type="spellEnd"/>
          </w:p>
        </w:tc>
        <w:tc>
          <w:tcPr>
            <w:tcW w:w="1432" w:type="dxa"/>
            <w:vAlign w:val="center"/>
          </w:tcPr>
          <w:p w14:paraId="01B6C172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test_alumnos.py</w:t>
            </w:r>
          </w:p>
        </w:tc>
        <w:tc>
          <w:tcPr>
            <w:tcW w:w="1432" w:type="dxa"/>
            <w:vAlign w:val="center"/>
          </w:tcPr>
          <w:p w14:paraId="5B27EA3C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crear_desde_linea</w:t>
            </w:r>
            <w:proofErr w:type="spellEnd"/>
          </w:p>
        </w:tc>
        <w:tc>
          <w:tcPr>
            <w:tcW w:w="1432" w:type="dxa"/>
            <w:vAlign w:val="center"/>
          </w:tcPr>
          <w:p w14:paraId="2551E601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"03220367E|Alejandro|Trujillo|0|II"</w:t>
            </w:r>
          </w:p>
        </w:tc>
        <w:tc>
          <w:tcPr>
            <w:tcW w:w="1432" w:type="dxa"/>
            <w:vAlign w:val="center"/>
          </w:tcPr>
          <w:p w14:paraId="51F1758D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 xml:space="preserve">Objeto </w:t>
            </w:r>
            <w:proofErr w:type="spellStart"/>
            <w:r w:rsidRPr="006378F5">
              <w:rPr>
                <w:sz w:val="14"/>
                <w:szCs w:val="14"/>
              </w:rPr>
              <w:t>Prestamo</w:t>
            </w:r>
            <w:proofErr w:type="spellEnd"/>
            <w:r w:rsidRPr="006378F5">
              <w:rPr>
                <w:sz w:val="14"/>
                <w:szCs w:val="14"/>
              </w:rPr>
              <w:t xml:space="preserve"> con mismos datos</w:t>
            </w:r>
          </w:p>
        </w:tc>
        <w:tc>
          <w:tcPr>
            <w:tcW w:w="1432" w:type="dxa"/>
            <w:vAlign w:val="center"/>
          </w:tcPr>
          <w:p w14:paraId="37377D1D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432" w:type="dxa"/>
            <w:vAlign w:val="center"/>
          </w:tcPr>
          <w:p w14:paraId="66C781AC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</w:tbl>
    <w:p w14:paraId="728B8AC0" w14:textId="77777777" w:rsidR="00FF0F26" w:rsidRDefault="00FF0F26" w:rsidP="00FF0F26"/>
    <w:p w14:paraId="6E56CEEC" w14:textId="77777777" w:rsidR="00FF0F26" w:rsidRDefault="00FF0F26" w:rsidP="00FF0F26">
      <w:r>
        <w:rPr>
          <w:noProof/>
        </w:rPr>
        <w:drawing>
          <wp:inline distT="0" distB="0" distL="0" distR="0" wp14:anchorId="4EDF2134" wp14:editId="6109AC98">
            <wp:extent cx="6371590" cy="2199640"/>
            <wp:effectExtent l="0" t="0" r="0" b="0"/>
            <wp:docPr id="1302041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414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3896" w14:textId="77777777" w:rsidR="00FF0F26" w:rsidRPr="00350980" w:rsidRDefault="00FF0F26" w:rsidP="00FF0F26">
      <w:pPr>
        <w:rPr>
          <w:sz w:val="16"/>
          <w:szCs w:val="16"/>
        </w:rPr>
      </w:pPr>
      <w:r w:rsidRPr="00350980">
        <w:rPr>
          <w:sz w:val="16"/>
          <w:szCs w:val="16"/>
        </w:rPr>
        <w:t xml:space="preserve">Código de prueba unitaria con </w:t>
      </w:r>
      <w:proofErr w:type="spellStart"/>
      <w:r w:rsidRPr="00350980">
        <w:rPr>
          <w:i/>
          <w:iCs/>
          <w:sz w:val="16"/>
          <w:szCs w:val="16"/>
        </w:rPr>
        <w:t>unittest</w:t>
      </w:r>
      <w:proofErr w:type="spellEnd"/>
      <w:r w:rsidRPr="00350980">
        <w:rPr>
          <w:sz w:val="16"/>
          <w:szCs w:val="16"/>
        </w:rPr>
        <w:t>.</w:t>
      </w:r>
    </w:p>
    <w:p w14:paraId="148087EB" w14:textId="77777777" w:rsidR="00FF0F26" w:rsidRDefault="00FF0F26" w:rsidP="00FF0F26">
      <w:pPr>
        <w:rPr>
          <w:sz w:val="16"/>
          <w:szCs w:val="16"/>
        </w:rPr>
      </w:pPr>
      <w:r w:rsidRPr="00350980">
        <w:rPr>
          <w:sz w:val="16"/>
          <w:szCs w:val="16"/>
        </w:rPr>
        <w:t>Resultado correcto de pruebas automáticas.</w:t>
      </w:r>
    </w:p>
    <w:p w14:paraId="21EB0968" w14:textId="77777777" w:rsidR="00FF0F26" w:rsidRPr="00350980" w:rsidRDefault="00FF0F26" w:rsidP="00FF0F26">
      <w:pPr>
        <w:rPr>
          <w:sz w:val="16"/>
          <w:szCs w:val="16"/>
        </w:rPr>
      </w:pPr>
    </w:p>
    <w:p w14:paraId="50D495C0" w14:textId="77777777" w:rsidR="00FF0F26" w:rsidRDefault="00FF0F26" w:rsidP="00FF0F26">
      <w:pPr>
        <w:rPr>
          <w:b/>
          <w:bCs/>
        </w:rPr>
      </w:pPr>
      <w:r w:rsidRPr="006378F5">
        <w:rPr>
          <w:b/>
          <w:bCs/>
        </w:rPr>
        <w:t>Clase Libro</w:t>
      </w:r>
    </w:p>
    <w:p w14:paraId="0681BEB8" w14:textId="77777777" w:rsidR="00FF0F26" w:rsidRPr="006378F5" w:rsidRDefault="00FF0F26" w:rsidP="00FF0F26">
      <w:r w:rsidRPr="00D34328">
        <w:t xml:space="preserve">A continuación, se presenta una tabla con algunos de los casos de prueba aplicados a la clase </w:t>
      </w:r>
      <w:r>
        <w:t>Libro</w:t>
      </w:r>
      <w:r w:rsidRPr="00D34328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8"/>
        <w:gridCol w:w="1207"/>
        <w:gridCol w:w="1650"/>
        <w:gridCol w:w="1811"/>
        <w:gridCol w:w="1243"/>
        <w:gridCol w:w="1075"/>
        <w:gridCol w:w="1100"/>
      </w:tblGrid>
      <w:tr w:rsidR="00FF0F26" w:rsidRPr="006378F5" w14:paraId="5C90DA71" w14:textId="77777777" w:rsidTr="007A7A9E">
        <w:tc>
          <w:tcPr>
            <w:tcW w:w="1432" w:type="dxa"/>
            <w:shd w:val="clear" w:color="auto" w:fill="D9D9D9" w:themeFill="background1" w:themeFillShade="D9"/>
          </w:tcPr>
          <w:p w14:paraId="3A7E55C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Nombre prueba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1BACE72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Archivo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532D217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Método probado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056A42C1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Parámetros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588F9C2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Valor esperado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1865C322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Valor obtenido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12FBAFB8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Resultado</w:t>
            </w:r>
          </w:p>
        </w:tc>
      </w:tr>
      <w:tr w:rsidR="00FF0F26" w:rsidRPr="006378F5" w14:paraId="4C0CB85E" w14:textId="77777777" w:rsidTr="007A7A9E">
        <w:tc>
          <w:tcPr>
            <w:tcW w:w="1432" w:type="dxa"/>
          </w:tcPr>
          <w:p w14:paraId="3C190E86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test_crear_libro</w:t>
            </w:r>
            <w:proofErr w:type="spellEnd"/>
          </w:p>
        </w:tc>
        <w:tc>
          <w:tcPr>
            <w:tcW w:w="1432" w:type="dxa"/>
          </w:tcPr>
          <w:p w14:paraId="284EEC9E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test_libros.py</w:t>
            </w:r>
          </w:p>
        </w:tc>
        <w:tc>
          <w:tcPr>
            <w:tcW w:w="1432" w:type="dxa"/>
          </w:tcPr>
          <w:p w14:paraId="76D83D3D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__</w:t>
            </w:r>
            <w:proofErr w:type="spellStart"/>
            <w:r w:rsidRPr="006378F5">
              <w:rPr>
                <w:sz w:val="14"/>
                <w:szCs w:val="14"/>
              </w:rPr>
              <w:t>init</w:t>
            </w:r>
            <w:proofErr w:type="spellEnd"/>
            <w:r w:rsidRPr="006378F5">
              <w:rPr>
                <w:sz w:val="14"/>
                <w:szCs w:val="14"/>
              </w:rPr>
              <w:t>__</w:t>
            </w:r>
          </w:p>
        </w:tc>
        <w:tc>
          <w:tcPr>
            <w:tcW w:w="1432" w:type="dxa"/>
          </w:tcPr>
          <w:p w14:paraId="60B2572D" w14:textId="77777777" w:rsidR="00FF0F26" w:rsidRPr="006378F5" w:rsidRDefault="00FF0F26" w:rsidP="007A7A9E">
            <w:pPr>
              <w:jc w:val="center"/>
              <w:rPr>
                <w:sz w:val="14"/>
                <w:szCs w:val="14"/>
                <w:lang w:val="en-US"/>
              </w:rPr>
            </w:pPr>
            <w:r w:rsidRPr="006378F5">
              <w:rPr>
                <w:sz w:val="14"/>
                <w:szCs w:val="14"/>
                <w:lang w:val="en-US"/>
              </w:rPr>
              <w:t>"1234567890", "1984", "George Orwell", 5, "MAT01", "1º ESO"</w:t>
            </w:r>
          </w:p>
        </w:tc>
        <w:tc>
          <w:tcPr>
            <w:tcW w:w="1432" w:type="dxa"/>
          </w:tcPr>
          <w:p w14:paraId="34C749A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Atributos correctamente asignados</w:t>
            </w:r>
          </w:p>
        </w:tc>
        <w:tc>
          <w:tcPr>
            <w:tcW w:w="1432" w:type="dxa"/>
          </w:tcPr>
          <w:p w14:paraId="5C61E34F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432" w:type="dxa"/>
          </w:tcPr>
          <w:p w14:paraId="325A44C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  <w:tr w:rsidR="00FF0F26" w:rsidRPr="006378F5" w14:paraId="00E51479" w14:textId="77777777" w:rsidTr="007A7A9E">
        <w:tc>
          <w:tcPr>
            <w:tcW w:w="1432" w:type="dxa"/>
          </w:tcPr>
          <w:p w14:paraId="1F09CB96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test_str</w:t>
            </w:r>
            <w:proofErr w:type="spellEnd"/>
          </w:p>
        </w:tc>
        <w:tc>
          <w:tcPr>
            <w:tcW w:w="1432" w:type="dxa"/>
          </w:tcPr>
          <w:p w14:paraId="55D40060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test_libros.py</w:t>
            </w:r>
          </w:p>
        </w:tc>
        <w:tc>
          <w:tcPr>
            <w:tcW w:w="1432" w:type="dxa"/>
          </w:tcPr>
          <w:p w14:paraId="411F3645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__</w:t>
            </w:r>
            <w:proofErr w:type="spellStart"/>
            <w:r w:rsidRPr="006378F5">
              <w:rPr>
                <w:sz w:val="14"/>
                <w:szCs w:val="14"/>
              </w:rPr>
              <w:t>str</w:t>
            </w:r>
            <w:proofErr w:type="spellEnd"/>
            <w:r w:rsidRPr="006378F5">
              <w:rPr>
                <w:sz w:val="14"/>
                <w:szCs w:val="14"/>
              </w:rPr>
              <w:t>__</w:t>
            </w:r>
          </w:p>
        </w:tc>
        <w:tc>
          <w:tcPr>
            <w:tcW w:w="1432" w:type="dxa"/>
          </w:tcPr>
          <w:p w14:paraId="6571D546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 xml:space="preserve">Sin parámetros (usa </w:t>
            </w:r>
            <w:proofErr w:type="spellStart"/>
            <w:r w:rsidRPr="006378F5">
              <w:rPr>
                <w:sz w:val="14"/>
                <w:szCs w:val="14"/>
              </w:rPr>
              <w:t>self</w:t>
            </w:r>
            <w:proofErr w:type="spellEnd"/>
            <w:r w:rsidRPr="006378F5">
              <w:rPr>
                <w:sz w:val="14"/>
                <w:szCs w:val="14"/>
              </w:rPr>
              <w:t>)</w:t>
            </w:r>
          </w:p>
        </w:tc>
        <w:tc>
          <w:tcPr>
            <w:tcW w:w="1432" w:type="dxa"/>
          </w:tcPr>
          <w:p w14:paraId="5B0FC0F6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Texto con toda la información del libro</w:t>
            </w:r>
          </w:p>
        </w:tc>
        <w:tc>
          <w:tcPr>
            <w:tcW w:w="1432" w:type="dxa"/>
          </w:tcPr>
          <w:p w14:paraId="066A71BE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432" w:type="dxa"/>
          </w:tcPr>
          <w:p w14:paraId="3C9A275E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  <w:tr w:rsidR="00FF0F26" w:rsidRPr="006378F5" w14:paraId="17CD5CB9" w14:textId="77777777" w:rsidTr="007A7A9E">
        <w:tc>
          <w:tcPr>
            <w:tcW w:w="1432" w:type="dxa"/>
          </w:tcPr>
          <w:p w14:paraId="6F4F18D5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test_crear_desde_linea_libros</w:t>
            </w:r>
            <w:proofErr w:type="spellEnd"/>
          </w:p>
        </w:tc>
        <w:tc>
          <w:tcPr>
            <w:tcW w:w="1432" w:type="dxa"/>
          </w:tcPr>
          <w:p w14:paraId="48788A08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test_libros.py</w:t>
            </w:r>
          </w:p>
        </w:tc>
        <w:tc>
          <w:tcPr>
            <w:tcW w:w="1432" w:type="dxa"/>
          </w:tcPr>
          <w:p w14:paraId="53543470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crear_desde_linea_libros</w:t>
            </w:r>
            <w:proofErr w:type="spellEnd"/>
          </w:p>
        </w:tc>
        <w:tc>
          <w:tcPr>
            <w:tcW w:w="1432" w:type="dxa"/>
          </w:tcPr>
          <w:p w14:paraId="606C9D3A" w14:textId="77777777" w:rsidR="00FF0F26" w:rsidRPr="006378F5" w:rsidRDefault="00FF0F26" w:rsidP="007A7A9E">
            <w:pPr>
              <w:jc w:val="center"/>
              <w:rPr>
                <w:sz w:val="14"/>
                <w:szCs w:val="14"/>
                <w:lang w:val="en-US"/>
              </w:rPr>
            </w:pPr>
            <w:r w:rsidRPr="006378F5">
              <w:rPr>
                <w:sz w:val="14"/>
                <w:szCs w:val="14"/>
                <w:lang w:val="en-US"/>
              </w:rPr>
              <w:t>"1234567890|1984|George Orwell|5|MAT01|1º ESO"</w:t>
            </w:r>
          </w:p>
        </w:tc>
        <w:tc>
          <w:tcPr>
            <w:tcW w:w="1432" w:type="dxa"/>
          </w:tcPr>
          <w:p w14:paraId="41D8B387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Objeto Libro con mismos datos</w:t>
            </w:r>
          </w:p>
        </w:tc>
        <w:tc>
          <w:tcPr>
            <w:tcW w:w="1432" w:type="dxa"/>
          </w:tcPr>
          <w:p w14:paraId="316C2CBE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432" w:type="dxa"/>
          </w:tcPr>
          <w:p w14:paraId="1DFD41AD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</w:tbl>
    <w:p w14:paraId="3C6AD4A3" w14:textId="77777777" w:rsidR="00FF0F26" w:rsidRDefault="00FF0F26" w:rsidP="00FF0F26"/>
    <w:p w14:paraId="696C4A3A" w14:textId="77777777" w:rsidR="00FF0F26" w:rsidRDefault="00FF0F26" w:rsidP="00FF0F26">
      <w:r>
        <w:rPr>
          <w:noProof/>
        </w:rPr>
        <w:drawing>
          <wp:inline distT="0" distB="0" distL="0" distR="0" wp14:anchorId="4B2F21DA" wp14:editId="6A3291D8">
            <wp:extent cx="6371590" cy="2201545"/>
            <wp:effectExtent l="0" t="0" r="0" b="8255"/>
            <wp:docPr id="610034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49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8B2D" w14:textId="77777777" w:rsidR="00FF0F26" w:rsidRPr="00350980" w:rsidRDefault="00FF0F26" w:rsidP="00FF0F26">
      <w:pPr>
        <w:rPr>
          <w:sz w:val="16"/>
          <w:szCs w:val="16"/>
        </w:rPr>
      </w:pPr>
      <w:r w:rsidRPr="00350980">
        <w:rPr>
          <w:sz w:val="16"/>
          <w:szCs w:val="16"/>
        </w:rPr>
        <w:t xml:space="preserve">Código de prueba unitaria con </w:t>
      </w:r>
      <w:proofErr w:type="spellStart"/>
      <w:r w:rsidRPr="00350980">
        <w:rPr>
          <w:i/>
          <w:iCs/>
          <w:sz w:val="16"/>
          <w:szCs w:val="16"/>
        </w:rPr>
        <w:t>unittest</w:t>
      </w:r>
      <w:proofErr w:type="spellEnd"/>
      <w:r w:rsidRPr="00350980">
        <w:rPr>
          <w:sz w:val="16"/>
          <w:szCs w:val="16"/>
        </w:rPr>
        <w:t>.</w:t>
      </w:r>
    </w:p>
    <w:p w14:paraId="17B04412" w14:textId="77777777" w:rsidR="00FF0F26" w:rsidRPr="00350980" w:rsidRDefault="00FF0F26" w:rsidP="00FF0F26">
      <w:pPr>
        <w:rPr>
          <w:sz w:val="16"/>
          <w:szCs w:val="16"/>
        </w:rPr>
      </w:pPr>
      <w:r w:rsidRPr="00350980">
        <w:rPr>
          <w:sz w:val="16"/>
          <w:szCs w:val="16"/>
        </w:rPr>
        <w:t>Resultado correcto de pruebas automáticas.</w:t>
      </w:r>
    </w:p>
    <w:p w14:paraId="603030CB" w14:textId="77777777" w:rsidR="00FF0F26" w:rsidRDefault="00FF0F26" w:rsidP="00FF0F26"/>
    <w:p w14:paraId="33CCB5D0" w14:textId="77777777" w:rsidR="00FF0F26" w:rsidRDefault="00FF0F26" w:rsidP="00FF0F26">
      <w:pPr>
        <w:rPr>
          <w:b/>
          <w:bCs/>
        </w:rPr>
      </w:pPr>
      <w:r w:rsidRPr="006378F5">
        <w:rPr>
          <w:b/>
          <w:bCs/>
        </w:rPr>
        <w:t xml:space="preserve">Clase </w:t>
      </w:r>
      <w:proofErr w:type="spellStart"/>
      <w:r w:rsidRPr="006378F5">
        <w:rPr>
          <w:b/>
          <w:bCs/>
        </w:rPr>
        <w:t>Prestamo</w:t>
      </w:r>
      <w:proofErr w:type="spellEnd"/>
    </w:p>
    <w:p w14:paraId="4F67ACC7" w14:textId="77777777" w:rsidR="00FF0F26" w:rsidRDefault="00FF0F26" w:rsidP="00FF0F26">
      <w:r w:rsidRPr="00D34328">
        <w:t>A continuación, se presenta una tabla con algunos de los casos de prueba aplicados a la clase Alumno.</w:t>
      </w:r>
    </w:p>
    <w:tbl>
      <w:tblPr>
        <w:tblStyle w:val="Tablaconcuadrcula"/>
        <w:tblpPr w:leftFromText="141" w:rightFromText="141" w:vertAnchor="text" w:horzAnchor="margin" w:tblpY="-15"/>
        <w:tblW w:w="0" w:type="auto"/>
        <w:tblLook w:val="04A0" w:firstRow="1" w:lastRow="0" w:firstColumn="1" w:lastColumn="0" w:noHBand="0" w:noVBand="1"/>
      </w:tblPr>
      <w:tblGrid>
        <w:gridCol w:w="1886"/>
        <w:gridCol w:w="1389"/>
        <w:gridCol w:w="1598"/>
        <w:gridCol w:w="1332"/>
        <w:gridCol w:w="1329"/>
        <w:gridCol w:w="1238"/>
        <w:gridCol w:w="1252"/>
      </w:tblGrid>
      <w:tr w:rsidR="00FF0F26" w:rsidRPr="006378F5" w14:paraId="57DBECB7" w14:textId="77777777" w:rsidTr="007A7A9E">
        <w:tc>
          <w:tcPr>
            <w:tcW w:w="1886" w:type="dxa"/>
            <w:shd w:val="clear" w:color="auto" w:fill="D9D9D9" w:themeFill="background1" w:themeFillShade="D9"/>
          </w:tcPr>
          <w:p w14:paraId="575C1B51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Nombre prueba</w:t>
            </w:r>
          </w:p>
        </w:tc>
        <w:tc>
          <w:tcPr>
            <w:tcW w:w="1389" w:type="dxa"/>
            <w:shd w:val="clear" w:color="auto" w:fill="D9D9D9" w:themeFill="background1" w:themeFillShade="D9"/>
          </w:tcPr>
          <w:p w14:paraId="0390E824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Archivo</w:t>
            </w:r>
          </w:p>
        </w:tc>
        <w:tc>
          <w:tcPr>
            <w:tcW w:w="1598" w:type="dxa"/>
            <w:shd w:val="clear" w:color="auto" w:fill="D9D9D9" w:themeFill="background1" w:themeFillShade="D9"/>
          </w:tcPr>
          <w:p w14:paraId="69266E4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Método probado</w:t>
            </w:r>
          </w:p>
        </w:tc>
        <w:tc>
          <w:tcPr>
            <w:tcW w:w="1332" w:type="dxa"/>
            <w:shd w:val="clear" w:color="auto" w:fill="D9D9D9" w:themeFill="background1" w:themeFillShade="D9"/>
          </w:tcPr>
          <w:p w14:paraId="02610198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Parámetros</w:t>
            </w:r>
          </w:p>
        </w:tc>
        <w:tc>
          <w:tcPr>
            <w:tcW w:w="1329" w:type="dxa"/>
            <w:shd w:val="clear" w:color="auto" w:fill="D9D9D9" w:themeFill="background1" w:themeFillShade="D9"/>
          </w:tcPr>
          <w:p w14:paraId="5E86E45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Valor esperado</w:t>
            </w:r>
          </w:p>
        </w:tc>
        <w:tc>
          <w:tcPr>
            <w:tcW w:w="1238" w:type="dxa"/>
            <w:shd w:val="clear" w:color="auto" w:fill="D9D9D9" w:themeFill="background1" w:themeFillShade="D9"/>
          </w:tcPr>
          <w:p w14:paraId="77F3637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Valor obtenido</w:t>
            </w:r>
          </w:p>
        </w:tc>
        <w:tc>
          <w:tcPr>
            <w:tcW w:w="1252" w:type="dxa"/>
            <w:shd w:val="clear" w:color="auto" w:fill="D9D9D9" w:themeFill="background1" w:themeFillShade="D9"/>
          </w:tcPr>
          <w:p w14:paraId="4F3C5028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Resultado</w:t>
            </w:r>
          </w:p>
        </w:tc>
      </w:tr>
      <w:tr w:rsidR="00FF0F26" w:rsidRPr="006378F5" w14:paraId="0A7B2073" w14:textId="77777777" w:rsidTr="007A7A9E">
        <w:trPr>
          <w:trHeight w:val="923"/>
        </w:trPr>
        <w:tc>
          <w:tcPr>
            <w:tcW w:w="1886" w:type="dxa"/>
          </w:tcPr>
          <w:p w14:paraId="2B150EAF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test_crear_prestamo</w:t>
            </w:r>
            <w:proofErr w:type="spellEnd"/>
          </w:p>
        </w:tc>
        <w:tc>
          <w:tcPr>
            <w:tcW w:w="1389" w:type="dxa"/>
          </w:tcPr>
          <w:p w14:paraId="61E1201F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test_prestamos.py</w:t>
            </w:r>
          </w:p>
        </w:tc>
        <w:tc>
          <w:tcPr>
            <w:tcW w:w="1598" w:type="dxa"/>
          </w:tcPr>
          <w:p w14:paraId="149A2938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__</w:t>
            </w:r>
            <w:proofErr w:type="spellStart"/>
            <w:r w:rsidRPr="006378F5">
              <w:rPr>
                <w:sz w:val="14"/>
                <w:szCs w:val="14"/>
              </w:rPr>
              <w:t>init</w:t>
            </w:r>
            <w:proofErr w:type="spellEnd"/>
            <w:r w:rsidRPr="006378F5">
              <w:rPr>
                <w:sz w:val="14"/>
                <w:szCs w:val="14"/>
              </w:rPr>
              <w:t>__</w:t>
            </w:r>
          </w:p>
        </w:tc>
        <w:tc>
          <w:tcPr>
            <w:tcW w:w="1332" w:type="dxa"/>
          </w:tcPr>
          <w:p w14:paraId="792C08A8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"03220367E", "1234567890", "1A", "2024-05-01", "2024-05-15", "Pendiente"</w:t>
            </w:r>
          </w:p>
        </w:tc>
        <w:tc>
          <w:tcPr>
            <w:tcW w:w="1329" w:type="dxa"/>
          </w:tcPr>
          <w:p w14:paraId="29550187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Atributos correctamente asignados</w:t>
            </w:r>
          </w:p>
        </w:tc>
        <w:tc>
          <w:tcPr>
            <w:tcW w:w="1238" w:type="dxa"/>
          </w:tcPr>
          <w:p w14:paraId="3D28727B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252" w:type="dxa"/>
          </w:tcPr>
          <w:p w14:paraId="53BCBBBD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  <w:tr w:rsidR="00FF0F26" w:rsidRPr="006378F5" w14:paraId="3C1E4E95" w14:textId="77777777" w:rsidTr="007A7A9E">
        <w:tc>
          <w:tcPr>
            <w:tcW w:w="1886" w:type="dxa"/>
          </w:tcPr>
          <w:p w14:paraId="309886A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test_str</w:t>
            </w:r>
            <w:proofErr w:type="spellEnd"/>
          </w:p>
        </w:tc>
        <w:tc>
          <w:tcPr>
            <w:tcW w:w="1389" w:type="dxa"/>
          </w:tcPr>
          <w:p w14:paraId="6671F128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test_prestamos.py</w:t>
            </w:r>
          </w:p>
        </w:tc>
        <w:tc>
          <w:tcPr>
            <w:tcW w:w="1598" w:type="dxa"/>
          </w:tcPr>
          <w:p w14:paraId="3C3D727C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__</w:t>
            </w:r>
            <w:proofErr w:type="spellStart"/>
            <w:r w:rsidRPr="006378F5">
              <w:rPr>
                <w:sz w:val="14"/>
                <w:szCs w:val="14"/>
              </w:rPr>
              <w:t>str</w:t>
            </w:r>
            <w:proofErr w:type="spellEnd"/>
            <w:r w:rsidRPr="006378F5">
              <w:rPr>
                <w:sz w:val="14"/>
                <w:szCs w:val="14"/>
              </w:rPr>
              <w:t>__</w:t>
            </w:r>
          </w:p>
        </w:tc>
        <w:tc>
          <w:tcPr>
            <w:tcW w:w="1332" w:type="dxa"/>
          </w:tcPr>
          <w:p w14:paraId="1C5DC88E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 xml:space="preserve">Sin parámetros (usa </w:t>
            </w:r>
            <w:proofErr w:type="spellStart"/>
            <w:r w:rsidRPr="006378F5">
              <w:rPr>
                <w:sz w:val="14"/>
                <w:szCs w:val="14"/>
              </w:rPr>
              <w:t>self</w:t>
            </w:r>
            <w:proofErr w:type="spellEnd"/>
            <w:r w:rsidRPr="006378F5">
              <w:rPr>
                <w:sz w:val="14"/>
                <w:szCs w:val="14"/>
              </w:rPr>
              <w:t>)</w:t>
            </w:r>
          </w:p>
        </w:tc>
        <w:tc>
          <w:tcPr>
            <w:tcW w:w="1329" w:type="dxa"/>
          </w:tcPr>
          <w:p w14:paraId="54E3AA54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Texto con toda la información del préstamo</w:t>
            </w:r>
          </w:p>
        </w:tc>
        <w:tc>
          <w:tcPr>
            <w:tcW w:w="1238" w:type="dxa"/>
          </w:tcPr>
          <w:p w14:paraId="3D0A41F1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252" w:type="dxa"/>
          </w:tcPr>
          <w:p w14:paraId="4D9083D5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  <w:tr w:rsidR="00FF0F26" w:rsidRPr="006378F5" w14:paraId="2F65BEB7" w14:textId="77777777" w:rsidTr="007A7A9E">
        <w:tc>
          <w:tcPr>
            <w:tcW w:w="1886" w:type="dxa"/>
          </w:tcPr>
          <w:p w14:paraId="71B9798D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test_cambiar_objeto_a_linea</w:t>
            </w:r>
            <w:proofErr w:type="spellEnd"/>
          </w:p>
        </w:tc>
        <w:tc>
          <w:tcPr>
            <w:tcW w:w="1389" w:type="dxa"/>
          </w:tcPr>
          <w:p w14:paraId="737904BD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test_prestamos.py</w:t>
            </w:r>
          </w:p>
        </w:tc>
        <w:tc>
          <w:tcPr>
            <w:tcW w:w="1598" w:type="dxa"/>
          </w:tcPr>
          <w:p w14:paraId="04B7C3DF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cambiar_objeto_a_linea</w:t>
            </w:r>
            <w:proofErr w:type="spellEnd"/>
          </w:p>
        </w:tc>
        <w:tc>
          <w:tcPr>
            <w:tcW w:w="1332" w:type="dxa"/>
          </w:tcPr>
          <w:p w14:paraId="18E1E335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 xml:space="preserve">Sin parámetros (usa </w:t>
            </w:r>
            <w:proofErr w:type="spellStart"/>
            <w:r w:rsidRPr="006378F5">
              <w:rPr>
                <w:sz w:val="14"/>
                <w:szCs w:val="14"/>
              </w:rPr>
              <w:t>self</w:t>
            </w:r>
            <w:proofErr w:type="spellEnd"/>
            <w:r w:rsidRPr="006378F5">
              <w:rPr>
                <w:sz w:val="14"/>
                <w:szCs w:val="14"/>
              </w:rPr>
              <w:t>)</w:t>
            </w:r>
          </w:p>
        </w:tc>
        <w:tc>
          <w:tcPr>
            <w:tcW w:w="1329" w:type="dxa"/>
          </w:tcPr>
          <w:p w14:paraId="2CD62DA4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"03220367E | 1234567890 | 1A | 2024-05-01 | 2024-05-15 | Pendiente"</w:t>
            </w:r>
          </w:p>
        </w:tc>
        <w:tc>
          <w:tcPr>
            <w:tcW w:w="1238" w:type="dxa"/>
          </w:tcPr>
          <w:p w14:paraId="2FA1A7B3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252" w:type="dxa"/>
          </w:tcPr>
          <w:p w14:paraId="67AB3D90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  <w:tr w:rsidR="00FF0F26" w:rsidRPr="006378F5" w14:paraId="304D5E01" w14:textId="77777777" w:rsidTr="007A7A9E">
        <w:tc>
          <w:tcPr>
            <w:tcW w:w="1886" w:type="dxa"/>
          </w:tcPr>
          <w:p w14:paraId="6D52408E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test_crear_desde_linea</w:t>
            </w:r>
            <w:proofErr w:type="spellEnd"/>
          </w:p>
        </w:tc>
        <w:tc>
          <w:tcPr>
            <w:tcW w:w="1389" w:type="dxa"/>
          </w:tcPr>
          <w:p w14:paraId="07836BC5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test_prestamos.py</w:t>
            </w:r>
          </w:p>
        </w:tc>
        <w:tc>
          <w:tcPr>
            <w:tcW w:w="1598" w:type="dxa"/>
          </w:tcPr>
          <w:p w14:paraId="57CA127F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proofErr w:type="spellStart"/>
            <w:r w:rsidRPr="006378F5">
              <w:rPr>
                <w:sz w:val="14"/>
                <w:szCs w:val="14"/>
              </w:rPr>
              <w:t>crear_desde_linea</w:t>
            </w:r>
            <w:proofErr w:type="spellEnd"/>
          </w:p>
        </w:tc>
        <w:tc>
          <w:tcPr>
            <w:tcW w:w="1332" w:type="dxa"/>
          </w:tcPr>
          <w:p w14:paraId="7E34793C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"03220367E | 1234567890 | 1A | 2024-05-01 | 2024-05-15 | Pendiente"</w:t>
            </w:r>
          </w:p>
        </w:tc>
        <w:tc>
          <w:tcPr>
            <w:tcW w:w="1329" w:type="dxa"/>
          </w:tcPr>
          <w:p w14:paraId="3E1BF09A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 xml:space="preserve">Objeto </w:t>
            </w:r>
            <w:proofErr w:type="spellStart"/>
            <w:r w:rsidRPr="006378F5">
              <w:rPr>
                <w:sz w:val="14"/>
                <w:szCs w:val="14"/>
              </w:rPr>
              <w:t>Prestamo</w:t>
            </w:r>
            <w:proofErr w:type="spellEnd"/>
            <w:r w:rsidRPr="006378F5">
              <w:rPr>
                <w:sz w:val="14"/>
                <w:szCs w:val="14"/>
              </w:rPr>
              <w:t xml:space="preserve"> con mismos datos</w:t>
            </w:r>
          </w:p>
        </w:tc>
        <w:tc>
          <w:tcPr>
            <w:tcW w:w="1238" w:type="dxa"/>
          </w:tcPr>
          <w:p w14:paraId="50EA1CE2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OK</w:t>
            </w:r>
          </w:p>
        </w:tc>
        <w:tc>
          <w:tcPr>
            <w:tcW w:w="1252" w:type="dxa"/>
          </w:tcPr>
          <w:p w14:paraId="4062FB3E" w14:textId="77777777" w:rsidR="00FF0F26" w:rsidRPr="006378F5" w:rsidRDefault="00FF0F26" w:rsidP="007A7A9E">
            <w:pPr>
              <w:jc w:val="center"/>
              <w:rPr>
                <w:sz w:val="14"/>
                <w:szCs w:val="14"/>
              </w:rPr>
            </w:pPr>
            <w:r w:rsidRPr="006378F5">
              <w:rPr>
                <w:sz w:val="14"/>
                <w:szCs w:val="14"/>
              </w:rPr>
              <w:t>Correcto</w:t>
            </w:r>
          </w:p>
        </w:tc>
      </w:tr>
    </w:tbl>
    <w:p w14:paraId="231C1618" w14:textId="77777777" w:rsidR="00FF0F26" w:rsidRDefault="00FF0F26" w:rsidP="00FF0F26">
      <w:pPr>
        <w:rPr>
          <w:b/>
          <w:bCs/>
        </w:rPr>
      </w:pPr>
    </w:p>
    <w:p w14:paraId="0788665F" w14:textId="77777777" w:rsidR="00FF0F26" w:rsidRDefault="00FF0F26" w:rsidP="00FF0F26">
      <w:pPr>
        <w:rPr>
          <w:b/>
          <w:bCs/>
        </w:rPr>
      </w:pPr>
      <w:r>
        <w:rPr>
          <w:noProof/>
        </w:rPr>
        <w:drawing>
          <wp:inline distT="0" distB="0" distL="0" distR="0" wp14:anchorId="3111E9A8" wp14:editId="173D91DF">
            <wp:extent cx="6371590" cy="2197100"/>
            <wp:effectExtent l="0" t="0" r="0" b="0"/>
            <wp:docPr id="1798907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074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0136" w14:textId="77777777" w:rsidR="00FF0F26" w:rsidRPr="00350980" w:rsidRDefault="00FF0F26" w:rsidP="00FF0F26">
      <w:pPr>
        <w:rPr>
          <w:sz w:val="16"/>
          <w:szCs w:val="16"/>
        </w:rPr>
      </w:pPr>
      <w:r w:rsidRPr="00350980">
        <w:rPr>
          <w:sz w:val="16"/>
          <w:szCs w:val="16"/>
        </w:rPr>
        <w:t xml:space="preserve">Código de prueba unitaria con </w:t>
      </w:r>
      <w:proofErr w:type="spellStart"/>
      <w:r w:rsidRPr="00350980">
        <w:rPr>
          <w:i/>
          <w:iCs/>
          <w:sz w:val="16"/>
          <w:szCs w:val="16"/>
        </w:rPr>
        <w:t>unittest</w:t>
      </w:r>
      <w:proofErr w:type="spellEnd"/>
      <w:r w:rsidRPr="00350980">
        <w:rPr>
          <w:sz w:val="16"/>
          <w:szCs w:val="16"/>
        </w:rPr>
        <w:t>.</w:t>
      </w:r>
    </w:p>
    <w:p w14:paraId="2B573F06" w14:textId="77777777" w:rsidR="00FF0F26" w:rsidRPr="00350980" w:rsidRDefault="00FF0F26" w:rsidP="00FF0F26">
      <w:pPr>
        <w:rPr>
          <w:sz w:val="16"/>
          <w:szCs w:val="16"/>
        </w:rPr>
      </w:pPr>
      <w:r w:rsidRPr="00350980">
        <w:rPr>
          <w:sz w:val="16"/>
          <w:szCs w:val="16"/>
        </w:rPr>
        <w:t>Resultado correcto de pruebas automáticas.</w:t>
      </w:r>
    </w:p>
    <w:p w14:paraId="4D198AD1" w14:textId="77777777" w:rsidR="00FF0F26" w:rsidRDefault="00FF0F26" w:rsidP="00FF0F26">
      <w:pPr>
        <w:rPr>
          <w:b/>
          <w:bCs/>
        </w:rPr>
      </w:pPr>
    </w:p>
    <w:p w14:paraId="67EF5242" w14:textId="77777777" w:rsidR="00FF0F26" w:rsidRPr="00350980" w:rsidRDefault="00FF0F26" w:rsidP="00FF0F26">
      <w:r w:rsidRPr="00350980">
        <w:t>Como se observa en la salida del test, todos los casos se han ejecutado correctamente sin errores, lo que indica que el comportamiento de las clases es el esperado.</w:t>
      </w:r>
    </w:p>
    <w:p w14:paraId="6333A21D" w14:textId="77777777" w:rsidR="00FF0F26" w:rsidRDefault="00FF0F26" w:rsidP="00FF0F26">
      <w:pPr>
        <w:rPr>
          <w:b/>
          <w:bCs/>
        </w:rPr>
      </w:pPr>
    </w:p>
    <w:p w14:paraId="6018FABA" w14:textId="12C76337" w:rsidR="003C536F" w:rsidRPr="003C536F" w:rsidRDefault="003C536F" w:rsidP="003C536F">
      <w:pPr>
        <w:rPr>
          <w:lang w:eastAsia="es-ES"/>
        </w:rPr>
      </w:pP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47"/>
      <w:footerReference w:type="default" r:id="rId48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5E03A6" w14:textId="77777777" w:rsidR="0001423F" w:rsidRDefault="0001423F" w:rsidP="00EF476A">
      <w:r>
        <w:separator/>
      </w:r>
    </w:p>
    <w:p w14:paraId="47BEBEF0" w14:textId="77777777" w:rsidR="0001423F" w:rsidRDefault="0001423F" w:rsidP="00EF476A"/>
    <w:p w14:paraId="7BAFC989" w14:textId="77777777" w:rsidR="0001423F" w:rsidRDefault="0001423F" w:rsidP="00EF476A"/>
    <w:p w14:paraId="21D3907F" w14:textId="77777777" w:rsidR="0001423F" w:rsidRDefault="0001423F" w:rsidP="00EF476A"/>
  </w:endnote>
  <w:endnote w:type="continuationSeparator" w:id="0">
    <w:p w14:paraId="5DBC41FB" w14:textId="77777777" w:rsidR="0001423F" w:rsidRDefault="0001423F" w:rsidP="00EF476A">
      <w:r>
        <w:continuationSeparator/>
      </w:r>
    </w:p>
    <w:p w14:paraId="1A3C11C7" w14:textId="77777777" w:rsidR="0001423F" w:rsidRDefault="0001423F" w:rsidP="00EF476A"/>
    <w:p w14:paraId="0D82BFBC" w14:textId="77777777" w:rsidR="0001423F" w:rsidRDefault="0001423F" w:rsidP="00EF476A"/>
    <w:p w14:paraId="6C024ADD" w14:textId="77777777" w:rsidR="0001423F" w:rsidRDefault="0001423F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70704" w14:textId="77777777" w:rsidR="0001423F" w:rsidRDefault="0001423F" w:rsidP="00EF476A">
      <w:r>
        <w:separator/>
      </w:r>
    </w:p>
    <w:p w14:paraId="4EF4FFF1" w14:textId="77777777" w:rsidR="0001423F" w:rsidRDefault="0001423F" w:rsidP="00EF476A"/>
    <w:p w14:paraId="280B9213" w14:textId="77777777" w:rsidR="0001423F" w:rsidRDefault="0001423F" w:rsidP="00EF476A"/>
    <w:p w14:paraId="5EEFAE5B" w14:textId="77777777" w:rsidR="0001423F" w:rsidRDefault="0001423F" w:rsidP="00EF476A"/>
  </w:footnote>
  <w:footnote w:type="continuationSeparator" w:id="0">
    <w:p w14:paraId="315A990C" w14:textId="77777777" w:rsidR="0001423F" w:rsidRDefault="0001423F" w:rsidP="00EF476A">
      <w:r>
        <w:continuationSeparator/>
      </w:r>
    </w:p>
    <w:p w14:paraId="7BAE3460" w14:textId="77777777" w:rsidR="0001423F" w:rsidRDefault="0001423F" w:rsidP="00EF476A"/>
    <w:p w14:paraId="651C50F7" w14:textId="77777777" w:rsidR="0001423F" w:rsidRDefault="0001423F" w:rsidP="00EF476A"/>
    <w:p w14:paraId="0A5B0AF2" w14:textId="77777777" w:rsidR="0001423F" w:rsidRDefault="0001423F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F1114E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17F0F"/>
    <w:multiLevelType w:val="multilevel"/>
    <w:tmpl w:val="84343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94DEF"/>
    <w:multiLevelType w:val="multilevel"/>
    <w:tmpl w:val="0F72D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B6F56"/>
    <w:multiLevelType w:val="multilevel"/>
    <w:tmpl w:val="0B08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1550E6"/>
    <w:multiLevelType w:val="multilevel"/>
    <w:tmpl w:val="A5B0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326940"/>
    <w:multiLevelType w:val="hybridMultilevel"/>
    <w:tmpl w:val="167A9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E7AA6"/>
    <w:multiLevelType w:val="multilevel"/>
    <w:tmpl w:val="1AAA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832ADC"/>
    <w:multiLevelType w:val="multilevel"/>
    <w:tmpl w:val="0B287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F66AD5"/>
    <w:multiLevelType w:val="multilevel"/>
    <w:tmpl w:val="6E9CF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2462FB"/>
    <w:multiLevelType w:val="hybridMultilevel"/>
    <w:tmpl w:val="2D94EE52"/>
    <w:lvl w:ilvl="0" w:tplc="D19E49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772219"/>
    <w:multiLevelType w:val="multilevel"/>
    <w:tmpl w:val="C1D8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190E56"/>
    <w:multiLevelType w:val="multilevel"/>
    <w:tmpl w:val="6F0C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8F70D2"/>
    <w:multiLevelType w:val="multilevel"/>
    <w:tmpl w:val="11CA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FA5FCD"/>
    <w:multiLevelType w:val="multilevel"/>
    <w:tmpl w:val="1B0E4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F94253"/>
    <w:multiLevelType w:val="multilevel"/>
    <w:tmpl w:val="4460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6A396B"/>
    <w:multiLevelType w:val="hybridMultilevel"/>
    <w:tmpl w:val="04B4AC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946AD"/>
    <w:multiLevelType w:val="multilevel"/>
    <w:tmpl w:val="16E2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542A8C"/>
    <w:multiLevelType w:val="multilevel"/>
    <w:tmpl w:val="13BC9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A8B77E6"/>
    <w:multiLevelType w:val="hybridMultilevel"/>
    <w:tmpl w:val="12D275A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800247">
    <w:abstractNumId w:val="29"/>
  </w:num>
  <w:num w:numId="2" w16cid:durableId="1848666731">
    <w:abstractNumId w:val="22"/>
  </w:num>
  <w:num w:numId="3" w16cid:durableId="556431196">
    <w:abstractNumId w:val="3"/>
  </w:num>
  <w:num w:numId="4" w16cid:durableId="1217467586">
    <w:abstractNumId w:val="17"/>
  </w:num>
  <w:num w:numId="5" w16cid:durableId="620041898">
    <w:abstractNumId w:val="14"/>
  </w:num>
  <w:num w:numId="6" w16cid:durableId="2026710683">
    <w:abstractNumId w:val="5"/>
  </w:num>
  <w:num w:numId="7" w16cid:durableId="1017121877">
    <w:abstractNumId w:val="25"/>
  </w:num>
  <w:num w:numId="8" w16cid:durableId="1962809096">
    <w:abstractNumId w:val="9"/>
  </w:num>
  <w:num w:numId="9" w16cid:durableId="19283992">
    <w:abstractNumId w:val="16"/>
  </w:num>
  <w:num w:numId="10" w16cid:durableId="1822650518">
    <w:abstractNumId w:val="23"/>
  </w:num>
  <w:num w:numId="11" w16cid:durableId="301691016">
    <w:abstractNumId w:val="18"/>
  </w:num>
  <w:num w:numId="12" w16cid:durableId="517739745">
    <w:abstractNumId w:val="30"/>
  </w:num>
  <w:num w:numId="13" w16cid:durableId="344672934">
    <w:abstractNumId w:val="1"/>
  </w:num>
  <w:num w:numId="14" w16cid:durableId="1212763014">
    <w:abstractNumId w:val="13"/>
  </w:num>
  <w:num w:numId="15" w16cid:durableId="1506164835">
    <w:abstractNumId w:val="12"/>
  </w:num>
  <w:num w:numId="16" w16cid:durableId="1415471096">
    <w:abstractNumId w:val="15"/>
  </w:num>
  <w:num w:numId="17" w16cid:durableId="1096289215">
    <w:abstractNumId w:val="0"/>
  </w:num>
  <w:num w:numId="18" w16cid:durableId="1806462464">
    <w:abstractNumId w:val="2"/>
  </w:num>
  <w:num w:numId="19" w16cid:durableId="854466666">
    <w:abstractNumId w:val="24"/>
  </w:num>
  <w:num w:numId="20" w16cid:durableId="1285041787">
    <w:abstractNumId w:val="21"/>
  </w:num>
  <w:num w:numId="21" w16cid:durableId="1070928457">
    <w:abstractNumId w:val="20"/>
  </w:num>
  <w:num w:numId="22" w16cid:durableId="927618234">
    <w:abstractNumId w:val="4"/>
  </w:num>
  <w:num w:numId="23" w16cid:durableId="186600283">
    <w:abstractNumId w:val="10"/>
  </w:num>
  <w:num w:numId="24" w16cid:durableId="867259554">
    <w:abstractNumId w:val="8"/>
  </w:num>
  <w:num w:numId="25" w16cid:durableId="251396453">
    <w:abstractNumId w:val="11"/>
  </w:num>
  <w:num w:numId="26" w16cid:durableId="137845895">
    <w:abstractNumId w:val="31"/>
  </w:num>
  <w:num w:numId="27" w16cid:durableId="1666785731">
    <w:abstractNumId w:val="27"/>
  </w:num>
  <w:num w:numId="28" w16cid:durableId="996105741">
    <w:abstractNumId w:val="26"/>
  </w:num>
  <w:num w:numId="29" w16cid:durableId="362704934">
    <w:abstractNumId w:val="7"/>
  </w:num>
  <w:num w:numId="30" w16cid:durableId="580407603">
    <w:abstractNumId w:val="28"/>
  </w:num>
  <w:num w:numId="31" w16cid:durableId="1003583446">
    <w:abstractNumId w:val="19"/>
  </w:num>
  <w:num w:numId="32" w16cid:durableId="630014014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1423F"/>
    <w:rsid w:val="00020A4E"/>
    <w:rsid w:val="00021A79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144"/>
    <w:rsid w:val="000579F8"/>
    <w:rsid w:val="00057A23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1D57"/>
    <w:rsid w:val="00093795"/>
    <w:rsid w:val="000A0150"/>
    <w:rsid w:val="000A0DB7"/>
    <w:rsid w:val="000A4539"/>
    <w:rsid w:val="000A46AC"/>
    <w:rsid w:val="000A4AA6"/>
    <w:rsid w:val="000A64F9"/>
    <w:rsid w:val="000C03BF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815CB"/>
    <w:rsid w:val="00181AD3"/>
    <w:rsid w:val="00185B35"/>
    <w:rsid w:val="00185EEC"/>
    <w:rsid w:val="00186D37"/>
    <w:rsid w:val="00191DA4"/>
    <w:rsid w:val="0019642A"/>
    <w:rsid w:val="001964D5"/>
    <w:rsid w:val="00197002"/>
    <w:rsid w:val="001A0477"/>
    <w:rsid w:val="001A1C85"/>
    <w:rsid w:val="001A5075"/>
    <w:rsid w:val="001B05FA"/>
    <w:rsid w:val="001C054E"/>
    <w:rsid w:val="001C3588"/>
    <w:rsid w:val="001C46D8"/>
    <w:rsid w:val="001D4F65"/>
    <w:rsid w:val="001D7FA2"/>
    <w:rsid w:val="001E3EE3"/>
    <w:rsid w:val="001E52E8"/>
    <w:rsid w:val="001E5C34"/>
    <w:rsid w:val="001E67AB"/>
    <w:rsid w:val="001E7A51"/>
    <w:rsid w:val="001F2BC8"/>
    <w:rsid w:val="001F316D"/>
    <w:rsid w:val="001F5F6B"/>
    <w:rsid w:val="00203041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27FB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2108"/>
    <w:rsid w:val="00306512"/>
    <w:rsid w:val="00307C8A"/>
    <w:rsid w:val="00312137"/>
    <w:rsid w:val="00312CEF"/>
    <w:rsid w:val="00315D6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0980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58C6"/>
    <w:rsid w:val="00387DB4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E4235"/>
    <w:rsid w:val="003E57BC"/>
    <w:rsid w:val="003F4D81"/>
    <w:rsid w:val="00403610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5B4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909"/>
    <w:rsid w:val="004B5D57"/>
    <w:rsid w:val="004C15B6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17CFA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407F"/>
    <w:rsid w:val="0056573C"/>
    <w:rsid w:val="0057020A"/>
    <w:rsid w:val="00572102"/>
    <w:rsid w:val="005756E4"/>
    <w:rsid w:val="00577E91"/>
    <w:rsid w:val="005807D2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017A"/>
    <w:rsid w:val="005E2049"/>
    <w:rsid w:val="005E53D4"/>
    <w:rsid w:val="005E5EB1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35D2B"/>
    <w:rsid w:val="006378F5"/>
    <w:rsid w:val="00641665"/>
    <w:rsid w:val="006504AE"/>
    <w:rsid w:val="00653196"/>
    <w:rsid w:val="00654035"/>
    <w:rsid w:val="006548BE"/>
    <w:rsid w:val="00656C4D"/>
    <w:rsid w:val="006578DC"/>
    <w:rsid w:val="0066071D"/>
    <w:rsid w:val="0066142C"/>
    <w:rsid w:val="006630DB"/>
    <w:rsid w:val="00665558"/>
    <w:rsid w:val="00667148"/>
    <w:rsid w:val="00673E10"/>
    <w:rsid w:val="00675415"/>
    <w:rsid w:val="00675F24"/>
    <w:rsid w:val="00681903"/>
    <w:rsid w:val="00694BBE"/>
    <w:rsid w:val="00696070"/>
    <w:rsid w:val="006970A9"/>
    <w:rsid w:val="006A385C"/>
    <w:rsid w:val="006B387C"/>
    <w:rsid w:val="006B3F1A"/>
    <w:rsid w:val="006B5CE0"/>
    <w:rsid w:val="006B5E50"/>
    <w:rsid w:val="006C2EAE"/>
    <w:rsid w:val="006C54EB"/>
    <w:rsid w:val="006C5C8A"/>
    <w:rsid w:val="006D5402"/>
    <w:rsid w:val="006D6DC4"/>
    <w:rsid w:val="006E1B16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4258A"/>
    <w:rsid w:val="00747A21"/>
    <w:rsid w:val="00750BD1"/>
    <w:rsid w:val="00763920"/>
    <w:rsid w:val="00765B2A"/>
    <w:rsid w:val="00775879"/>
    <w:rsid w:val="00783A34"/>
    <w:rsid w:val="007928B8"/>
    <w:rsid w:val="00792C99"/>
    <w:rsid w:val="007968EB"/>
    <w:rsid w:val="007A1E62"/>
    <w:rsid w:val="007A64A7"/>
    <w:rsid w:val="007A75D4"/>
    <w:rsid w:val="007B112B"/>
    <w:rsid w:val="007B194B"/>
    <w:rsid w:val="007B2A1C"/>
    <w:rsid w:val="007C1DBE"/>
    <w:rsid w:val="007C347A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039F7"/>
    <w:rsid w:val="00815BA1"/>
    <w:rsid w:val="00824EE6"/>
    <w:rsid w:val="00827AD5"/>
    <w:rsid w:val="008323D6"/>
    <w:rsid w:val="0083419F"/>
    <w:rsid w:val="00836200"/>
    <w:rsid w:val="0084037C"/>
    <w:rsid w:val="00841A85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49F5"/>
    <w:rsid w:val="00885ED5"/>
    <w:rsid w:val="008941AE"/>
    <w:rsid w:val="008A19D2"/>
    <w:rsid w:val="008A19D5"/>
    <w:rsid w:val="008A2550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36CA"/>
    <w:rsid w:val="008D55DA"/>
    <w:rsid w:val="008D56A9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0A75"/>
    <w:rsid w:val="00961634"/>
    <w:rsid w:val="00966B81"/>
    <w:rsid w:val="00976A4A"/>
    <w:rsid w:val="00977F79"/>
    <w:rsid w:val="00981F75"/>
    <w:rsid w:val="00984956"/>
    <w:rsid w:val="00987E01"/>
    <w:rsid w:val="009963AD"/>
    <w:rsid w:val="00997A77"/>
    <w:rsid w:val="00997B23"/>
    <w:rsid w:val="009A29EC"/>
    <w:rsid w:val="009A2B4B"/>
    <w:rsid w:val="009B1D9D"/>
    <w:rsid w:val="009B4EE1"/>
    <w:rsid w:val="009C1D39"/>
    <w:rsid w:val="009C2211"/>
    <w:rsid w:val="009C2791"/>
    <w:rsid w:val="009C7720"/>
    <w:rsid w:val="009D02FB"/>
    <w:rsid w:val="009D0832"/>
    <w:rsid w:val="009D3677"/>
    <w:rsid w:val="009D4500"/>
    <w:rsid w:val="009D4DDB"/>
    <w:rsid w:val="009E35BF"/>
    <w:rsid w:val="009E3CBB"/>
    <w:rsid w:val="009E456F"/>
    <w:rsid w:val="009E53B6"/>
    <w:rsid w:val="009E5B2D"/>
    <w:rsid w:val="00A009CB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643D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E5FA8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315"/>
    <w:rsid w:val="00B438E9"/>
    <w:rsid w:val="00B5150A"/>
    <w:rsid w:val="00B52652"/>
    <w:rsid w:val="00B61D7D"/>
    <w:rsid w:val="00B728F2"/>
    <w:rsid w:val="00B72C2F"/>
    <w:rsid w:val="00B75A42"/>
    <w:rsid w:val="00B901C5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020C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F31"/>
    <w:rsid w:val="00C45A98"/>
    <w:rsid w:val="00C46F6C"/>
    <w:rsid w:val="00C50CAF"/>
    <w:rsid w:val="00C52F64"/>
    <w:rsid w:val="00C55C1E"/>
    <w:rsid w:val="00C57176"/>
    <w:rsid w:val="00C610DD"/>
    <w:rsid w:val="00C64E27"/>
    <w:rsid w:val="00C65321"/>
    <w:rsid w:val="00C657AB"/>
    <w:rsid w:val="00C66271"/>
    <w:rsid w:val="00C667FF"/>
    <w:rsid w:val="00C67BB0"/>
    <w:rsid w:val="00C72A8D"/>
    <w:rsid w:val="00C74C77"/>
    <w:rsid w:val="00C80AFD"/>
    <w:rsid w:val="00C82A00"/>
    <w:rsid w:val="00C879E2"/>
    <w:rsid w:val="00C87EE6"/>
    <w:rsid w:val="00C91F03"/>
    <w:rsid w:val="00C93C87"/>
    <w:rsid w:val="00CA1896"/>
    <w:rsid w:val="00CA3A4D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3D73"/>
    <w:rsid w:val="00CF4C71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33EC"/>
    <w:rsid w:val="00D2408E"/>
    <w:rsid w:val="00D26FF8"/>
    <w:rsid w:val="00D31200"/>
    <w:rsid w:val="00D32006"/>
    <w:rsid w:val="00D34328"/>
    <w:rsid w:val="00D34962"/>
    <w:rsid w:val="00D34C3B"/>
    <w:rsid w:val="00D3715A"/>
    <w:rsid w:val="00D404F2"/>
    <w:rsid w:val="00D4258D"/>
    <w:rsid w:val="00D42CB7"/>
    <w:rsid w:val="00D53594"/>
    <w:rsid w:val="00D53924"/>
    <w:rsid w:val="00D5413D"/>
    <w:rsid w:val="00D54F88"/>
    <w:rsid w:val="00D570A9"/>
    <w:rsid w:val="00D60B05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6624"/>
    <w:rsid w:val="00D96E37"/>
    <w:rsid w:val="00DA3B14"/>
    <w:rsid w:val="00DA4D3B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D54AB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2B5F"/>
    <w:rsid w:val="00E14E0C"/>
    <w:rsid w:val="00E15155"/>
    <w:rsid w:val="00E21141"/>
    <w:rsid w:val="00E21E7F"/>
    <w:rsid w:val="00E22919"/>
    <w:rsid w:val="00E22ACD"/>
    <w:rsid w:val="00E31257"/>
    <w:rsid w:val="00E343DF"/>
    <w:rsid w:val="00E35D5D"/>
    <w:rsid w:val="00E35DCF"/>
    <w:rsid w:val="00E37C91"/>
    <w:rsid w:val="00E4568F"/>
    <w:rsid w:val="00E4788B"/>
    <w:rsid w:val="00E536A0"/>
    <w:rsid w:val="00E53BC5"/>
    <w:rsid w:val="00E53DD1"/>
    <w:rsid w:val="00E60497"/>
    <w:rsid w:val="00E620B0"/>
    <w:rsid w:val="00E6238E"/>
    <w:rsid w:val="00E6250B"/>
    <w:rsid w:val="00E6337A"/>
    <w:rsid w:val="00E653CD"/>
    <w:rsid w:val="00E65B3D"/>
    <w:rsid w:val="00E667A3"/>
    <w:rsid w:val="00E723F9"/>
    <w:rsid w:val="00E725F8"/>
    <w:rsid w:val="00E7287A"/>
    <w:rsid w:val="00E73FAE"/>
    <w:rsid w:val="00E74043"/>
    <w:rsid w:val="00E7568F"/>
    <w:rsid w:val="00E77061"/>
    <w:rsid w:val="00E77A4D"/>
    <w:rsid w:val="00E77DA5"/>
    <w:rsid w:val="00E81B40"/>
    <w:rsid w:val="00E82265"/>
    <w:rsid w:val="00E84DE2"/>
    <w:rsid w:val="00E85C13"/>
    <w:rsid w:val="00E90BCE"/>
    <w:rsid w:val="00E91755"/>
    <w:rsid w:val="00E96F8B"/>
    <w:rsid w:val="00EA340C"/>
    <w:rsid w:val="00EA5379"/>
    <w:rsid w:val="00EA689B"/>
    <w:rsid w:val="00EB4AD3"/>
    <w:rsid w:val="00ED1C9F"/>
    <w:rsid w:val="00ED2544"/>
    <w:rsid w:val="00ED6DC6"/>
    <w:rsid w:val="00ED76D0"/>
    <w:rsid w:val="00EF1643"/>
    <w:rsid w:val="00EF1DC7"/>
    <w:rsid w:val="00EF476A"/>
    <w:rsid w:val="00EF4C7C"/>
    <w:rsid w:val="00EF555B"/>
    <w:rsid w:val="00EF6811"/>
    <w:rsid w:val="00F01CFA"/>
    <w:rsid w:val="00F01F6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3FF5"/>
    <w:rsid w:val="00F26A22"/>
    <w:rsid w:val="00F26CAC"/>
    <w:rsid w:val="00F33B07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7AA5"/>
    <w:rsid w:val="00F63A16"/>
    <w:rsid w:val="00F654A7"/>
    <w:rsid w:val="00F67C15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2EBB"/>
    <w:rsid w:val="00FA367A"/>
    <w:rsid w:val="00FA5943"/>
    <w:rsid w:val="00FB2DA4"/>
    <w:rsid w:val="00FB6768"/>
    <w:rsid w:val="00FB6CBC"/>
    <w:rsid w:val="00FC6756"/>
    <w:rsid w:val="00FD3994"/>
    <w:rsid w:val="00FD4383"/>
    <w:rsid w:val="00FD583F"/>
    <w:rsid w:val="00FD7488"/>
    <w:rsid w:val="00FE3D54"/>
    <w:rsid w:val="00FF0F26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AD42318D-621E-4328-AB9C-1BF590622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980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table" w:styleId="Tablaconcuadrcula1clara">
    <w:name w:val="Grid Table 1 Light"/>
    <w:basedOn w:val="Tablanormal"/>
    <w:uiPriority w:val="46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Tabladecuadrcula2">
    <w:name w:val="Grid Table 2"/>
    <w:basedOn w:val="Tablanormal"/>
    <w:uiPriority w:val="47"/>
    <w:rsid w:val="00DD54AB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Tablaconcuadrcula3-nfasis5">
    <w:name w:val="Grid Table 3 Accent 5"/>
    <w:basedOn w:val="Tablanormal"/>
    <w:uiPriority w:val="48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DD54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D966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1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4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1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0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7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9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781A"/>
    <w:rsid w:val="0002148D"/>
    <w:rsid w:val="00050043"/>
    <w:rsid w:val="00081F3B"/>
    <w:rsid w:val="000B76EC"/>
    <w:rsid w:val="000C2B5E"/>
    <w:rsid w:val="00112C1E"/>
    <w:rsid w:val="001370FA"/>
    <w:rsid w:val="00203041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A2618"/>
    <w:rsid w:val="002B16BA"/>
    <w:rsid w:val="002C23C8"/>
    <w:rsid w:val="00302B91"/>
    <w:rsid w:val="00317777"/>
    <w:rsid w:val="003C1035"/>
    <w:rsid w:val="003D7227"/>
    <w:rsid w:val="003F4D81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53BC2"/>
    <w:rsid w:val="00557CA5"/>
    <w:rsid w:val="005709E5"/>
    <w:rsid w:val="005959B3"/>
    <w:rsid w:val="005977EB"/>
    <w:rsid w:val="005C0E72"/>
    <w:rsid w:val="00605C0D"/>
    <w:rsid w:val="0063227A"/>
    <w:rsid w:val="0066166D"/>
    <w:rsid w:val="00681ED5"/>
    <w:rsid w:val="00684424"/>
    <w:rsid w:val="006A6D69"/>
    <w:rsid w:val="006E1B16"/>
    <w:rsid w:val="00734B22"/>
    <w:rsid w:val="00760466"/>
    <w:rsid w:val="0078114E"/>
    <w:rsid w:val="00783082"/>
    <w:rsid w:val="007D1778"/>
    <w:rsid w:val="007D7A65"/>
    <w:rsid w:val="007E0BE2"/>
    <w:rsid w:val="00807A4A"/>
    <w:rsid w:val="0081382F"/>
    <w:rsid w:val="0087132B"/>
    <w:rsid w:val="00893BCB"/>
    <w:rsid w:val="008960CF"/>
    <w:rsid w:val="009051C9"/>
    <w:rsid w:val="0095252E"/>
    <w:rsid w:val="00962633"/>
    <w:rsid w:val="00963B15"/>
    <w:rsid w:val="009645DB"/>
    <w:rsid w:val="00984956"/>
    <w:rsid w:val="009C318C"/>
    <w:rsid w:val="009C5A38"/>
    <w:rsid w:val="009D0F67"/>
    <w:rsid w:val="009F7343"/>
    <w:rsid w:val="00A015F9"/>
    <w:rsid w:val="00A71D6A"/>
    <w:rsid w:val="00A94268"/>
    <w:rsid w:val="00AC11EA"/>
    <w:rsid w:val="00B444FF"/>
    <w:rsid w:val="00BA03CE"/>
    <w:rsid w:val="00BB60B5"/>
    <w:rsid w:val="00BC415E"/>
    <w:rsid w:val="00BC427F"/>
    <w:rsid w:val="00BE79AE"/>
    <w:rsid w:val="00BF4800"/>
    <w:rsid w:val="00C04752"/>
    <w:rsid w:val="00C10C6B"/>
    <w:rsid w:val="00C278E8"/>
    <w:rsid w:val="00C52F64"/>
    <w:rsid w:val="00C627AA"/>
    <w:rsid w:val="00C8373D"/>
    <w:rsid w:val="00C85D97"/>
    <w:rsid w:val="00C9431D"/>
    <w:rsid w:val="00CB2B31"/>
    <w:rsid w:val="00CE3A99"/>
    <w:rsid w:val="00D15CFA"/>
    <w:rsid w:val="00D30B87"/>
    <w:rsid w:val="00D40097"/>
    <w:rsid w:val="00D613BA"/>
    <w:rsid w:val="00DB7A4E"/>
    <w:rsid w:val="00E03F4D"/>
    <w:rsid w:val="00E1070B"/>
    <w:rsid w:val="00E32BA3"/>
    <w:rsid w:val="00E65B3D"/>
    <w:rsid w:val="00ED6DC6"/>
    <w:rsid w:val="00F1059A"/>
    <w:rsid w:val="00F43476"/>
    <w:rsid w:val="00F5150F"/>
    <w:rsid w:val="00FA2BCD"/>
    <w:rsid w:val="00FD470D"/>
    <w:rsid w:val="00FD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44546A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Alejandro Trujillo Galán
 https://github.com/Trujo666/proyecto_alejandro_trujillo
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4556</TotalTime>
  <Pages>51</Pages>
  <Words>6620</Words>
  <Characters>36413</Characters>
  <Application>Microsoft Office Word</Application>
  <DocSecurity>0</DocSecurity>
  <Lines>303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Alejandro Trujillo Galán</cp:lastModifiedBy>
  <cp:revision>10</cp:revision>
  <cp:lastPrinted>2025-05-25T21:44:00Z</cp:lastPrinted>
  <dcterms:created xsi:type="dcterms:W3CDTF">2025-05-13T22:29:00Z</dcterms:created>
  <dcterms:modified xsi:type="dcterms:W3CDTF">2025-05-25T21:44:00Z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